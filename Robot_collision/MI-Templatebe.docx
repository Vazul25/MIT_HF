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D2F" w:rsidRDefault="001543DB" w:rsidP="00051A69">
      <w:pPr>
        <w:pStyle w:val="Alcm"/>
      </w:pPr>
      <w:r>
        <w:t>Budapesti Műszaki és Gazdaságtudományi Egyetem</w:t>
      </w:r>
    </w:p>
    <w:p w:rsidR="001543DB" w:rsidRDefault="00C359F3" w:rsidP="00051A69">
      <w:pPr>
        <w:pStyle w:val="Alcm"/>
      </w:pPr>
      <w:r>
        <w:t>Mesterséges intelligencia</w:t>
      </w:r>
      <w:r w:rsidR="00033CA3">
        <w:t xml:space="preserve"> (</w:t>
      </w:r>
      <w:r w:rsidRPr="00C359F3">
        <w:t>BMEVIMIA313</w:t>
      </w:r>
      <w:r w:rsidR="00033CA3">
        <w:t>)</w:t>
      </w:r>
    </w:p>
    <w:p w:rsidR="008F3FD6" w:rsidRPr="008F3FD6" w:rsidRDefault="008F3FD6" w:rsidP="008F3FD6">
      <w:pPr>
        <w:pStyle w:val="Cm"/>
      </w:pPr>
      <w:r w:rsidRPr="008F3FD6">
        <w:t>Felhő alapú elosztott vezérlés beágyazott robot rendszeren</w:t>
      </w:r>
    </w:p>
    <w:p w:rsidR="00ED4570" w:rsidRDefault="00D8185C" w:rsidP="00ED4570">
      <w:pPr>
        <w:pStyle w:val="Alcm"/>
      </w:pPr>
      <w:r>
        <w:t>Házi feladat</w:t>
      </w:r>
      <w:r w:rsidR="00033CA3">
        <w:t xml:space="preserve"> </w:t>
      </w:r>
    </w:p>
    <w:p w:rsidR="00ED4570" w:rsidRPr="00ED4570" w:rsidRDefault="00ED4570" w:rsidP="00D967F5">
      <w:pPr>
        <w:pStyle w:val="CmlapTrkz"/>
      </w:pPr>
    </w:p>
    <w:p w:rsidR="00C359F3" w:rsidRDefault="008F3FD6" w:rsidP="008F3FD6">
      <w:pPr>
        <w:pStyle w:val="Alcm"/>
      </w:pPr>
      <w:r>
        <w:t>Kovács Levente Ákos</w:t>
      </w:r>
      <w:r w:rsidR="00B11179">
        <w:t xml:space="preserve"> </w:t>
      </w:r>
      <w:r>
        <w:t xml:space="preserve">(CM6UKU), </w:t>
      </w:r>
    </w:p>
    <w:p w:rsidR="00ED4570" w:rsidRDefault="008F3FD6" w:rsidP="008F3FD6">
      <w:pPr>
        <w:pStyle w:val="Alcm"/>
      </w:pPr>
      <w:r>
        <w:t>Tóth Krisztián Dávid</w:t>
      </w:r>
      <w:r w:rsidR="00B11179">
        <w:t xml:space="preserve"> </w:t>
      </w:r>
      <w:r>
        <w:t>(J38GIK)</w:t>
      </w:r>
    </w:p>
    <w:p w:rsidR="00ED4570" w:rsidRDefault="00ED4570" w:rsidP="00154666">
      <w:pPr>
        <w:pStyle w:val="Alcm"/>
      </w:pPr>
      <w:r>
        <w:t>20</w:t>
      </w:r>
      <w:r w:rsidR="008F3FD6">
        <w:t>15</w:t>
      </w:r>
      <w:r>
        <w:t xml:space="preserve">. </w:t>
      </w:r>
      <w:r w:rsidR="00B11179">
        <w:t>dec.</w:t>
      </w:r>
      <w:r w:rsidR="008F3FD6">
        <w:t xml:space="preserve"> 11.</w:t>
      </w:r>
    </w:p>
    <w:p w:rsidR="00154666" w:rsidRDefault="00154666">
      <w:pPr>
        <w:spacing w:after="200" w:line="276" w:lineRule="auto"/>
        <w:jc w:val="left"/>
      </w:pPr>
      <w:r>
        <w:br w:type="page"/>
      </w:r>
    </w:p>
    <w:p w:rsidR="00ED4570" w:rsidRDefault="008F3FD6" w:rsidP="00ED4570">
      <w:pPr>
        <w:pStyle w:val="Cmsor1"/>
      </w:pPr>
      <w:r>
        <w:lastRenderedPageBreak/>
        <w:t>Bevezetés</w:t>
      </w:r>
    </w:p>
    <w:p w:rsidR="00ED4570" w:rsidRDefault="00A93E7B" w:rsidP="00ED4570">
      <w:pPr>
        <w:pStyle w:val="Cmsor2"/>
      </w:pPr>
      <w:r>
        <w:t xml:space="preserve">A </w:t>
      </w:r>
      <w:r w:rsidR="00D8185C">
        <w:t>házi feladat</w:t>
      </w:r>
      <w:r>
        <w:t xml:space="preserve"> célja</w:t>
      </w:r>
    </w:p>
    <w:p w:rsidR="008F3FD6" w:rsidRDefault="008F3FD6" w:rsidP="00913130">
      <w:r w:rsidRPr="008F3FD6">
        <w:t xml:space="preserve">Egy labirintusban közlekedő </w:t>
      </w:r>
      <w:r w:rsidR="001D7212">
        <w:t>reflexszerű</w:t>
      </w:r>
      <w:r>
        <w:t xml:space="preserve"> </w:t>
      </w:r>
      <w:r w:rsidRPr="008F3FD6">
        <w:t>(magától csak jobbra és felfele közlekedő) robot szimulálása beágyazott rendszeren</w:t>
      </w:r>
      <w:r>
        <w:t xml:space="preserve"> </w:t>
      </w:r>
      <w:r w:rsidRPr="008F3FD6">
        <w:t>(Raspberry Pi</w:t>
      </w:r>
      <w:r w:rsidR="001D7212">
        <w:t>-on</w:t>
      </w:r>
      <w:r w:rsidRPr="008F3FD6">
        <w:t xml:space="preserve">), ami adott kezdeti állapotból egy vég </w:t>
      </w:r>
      <w:r w:rsidR="001D7212">
        <w:t>állapotba próbál eljutni, egy PC</w:t>
      </w:r>
      <w:r w:rsidRPr="008F3FD6">
        <w:t xml:space="preserve">-n futó cloud </w:t>
      </w:r>
      <w:r>
        <w:t>szerver</w:t>
      </w:r>
      <w:r w:rsidRPr="008F3FD6">
        <w:t xml:space="preserve"> segítségével. Továbbá az ehhez tartozó technológiák megismerése</w:t>
      </w:r>
      <w:r>
        <w:t xml:space="preserve"> </w:t>
      </w:r>
      <w:r w:rsidR="00737DC4">
        <w:t>(Node-RED</w:t>
      </w:r>
      <w:r w:rsidRPr="008F3FD6">
        <w:t xml:space="preserve">, Yakindu). </w:t>
      </w:r>
    </w:p>
    <w:p w:rsidR="008F3FD6" w:rsidRDefault="00D64676">
      <w:pPr>
        <w:pStyle w:val="Cmsor2"/>
      </w:pPr>
      <w:r>
        <w:t>Program futása</w:t>
      </w:r>
    </w:p>
    <w:p w:rsidR="008F3FD6" w:rsidRPr="008F3FD6" w:rsidRDefault="008F3FD6" w:rsidP="008F3FD6">
      <w:r w:rsidRPr="008F3FD6">
        <w:t>A Robot a pályát, a vég céljának és a saját pozíciójának koordinátáit, a cloud rendszertől kapja meg</w:t>
      </w:r>
      <w:r w:rsidR="00737661">
        <w:t xml:space="preserve"> az inicializációs szakaszban. </w:t>
      </w:r>
      <w:r w:rsidRPr="008F3FD6">
        <w:t>Ez után a robot addig megy felfele ameddig csak tud, és ha elakad, akkor jobbra kerül. Amennyiben se jobbra</w:t>
      </w:r>
      <w:r w:rsidR="00737661">
        <w:t>,</w:t>
      </w:r>
      <w:r w:rsidRPr="008F3FD6">
        <w:t xml:space="preserve"> se fel nem tud lépni a robot</w:t>
      </w:r>
      <w:r w:rsidR="00737661">
        <w:t xml:space="preserve"> </w:t>
      </w:r>
      <w:r w:rsidRPr="008F3FD6">
        <w:t>(szenzorjai falat érzékelnek mind 2 irányban),</w:t>
      </w:r>
      <w:r w:rsidR="00737661">
        <w:t xml:space="preserve"> akkor </w:t>
      </w:r>
      <w:r w:rsidRPr="008F3FD6">
        <w:t xml:space="preserve">jelez a cloud rendszernek, hogy szüksége van segítségre és elküldi az aktuális koordinátáit, ezek után pedig vár a külső vezérlés válaszára.  A cloud rendszer lefuttat egy A* </w:t>
      </w:r>
      <w:r w:rsidR="00B11179" w:rsidRPr="008F3FD6">
        <w:t>útkereső</w:t>
      </w:r>
      <w:r w:rsidRPr="008F3FD6">
        <w:t xml:space="preserve"> algoritmust a robot és a cél koordinátáival. Majd vissza küldi a robotnak. A gyakorlati megvalósításokról külön fejezetekben részletesebben írunk.</w:t>
      </w:r>
    </w:p>
    <w:p w:rsidR="008F3FD6" w:rsidRDefault="008F3FD6" w:rsidP="008F3FD6">
      <w:pPr>
        <w:pStyle w:val="Cmsor2"/>
      </w:pPr>
      <w:bookmarkStart w:id="0" w:name="_Toc437459453"/>
      <w:r w:rsidRPr="008F3FD6">
        <w:t>Felhasznált Technológiák</w:t>
      </w:r>
      <w:bookmarkEnd w:id="0"/>
      <w:r w:rsidRPr="008F3FD6">
        <w:t xml:space="preserve"> </w:t>
      </w:r>
    </w:p>
    <w:p w:rsidR="008F3FD6" w:rsidRPr="008F3FD6" w:rsidRDefault="008F3FD6" w:rsidP="008F3FD6">
      <w:pPr>
        <w:pStyle w:val="Cmsor3"/>
      </w:pPr>
      <w:bookmarkStart w:id="1" w:name="_Toc437459454"/>
      <w:r w:rsidRPr="008F3FD6">
        <w:t>A cloud rendszerhez</w:t>
      </w:r>
      <w:bookmarkEnd w:id="1"/>
    </w:p>
    <w:p w:rsidR="008F3FD6" w:rsidRPr="008F3FD6" w:rsidRDefault="00414B9C" w:rsidP="008F3FD6">
      <w:r>
        <w:t xml:space="preserve"> A kommunikációs logika Node-</w:t>
      </w:r>
      <w:r w:rsidR="00B11179">
        <w:t>RED</w:t>
      </w:r>
      <w:r w:rsidR="008F3FD6" w:rsidRPr="008F3FD6">
        <w:t xml:space="preserve">-ben került implementálásra MQTT (Message Queueing Telemetry Transport) </w:t>
      </w:r>
      <w:r>
        <w:t>protokoll felhasználásával, MQTT</w:t>
      </w:r>
      <w:r w:rsidR="0006714D">
        <w:t xml:space="preserve"> broker</w:t>
      </w:r>
      <w:r w:rsidR="00B11179">
        <w:t>-</w:t>
      </w:r>
      <w:r w:rsidR="0006714D">
        <w:t>nek pedig</w:t>
      </w:r>
      <w:r w:rsidR="008F3FD6" w:rsidRPr="008F3FD6">
        <w:t xml:space="preserve"> a mosquitto</w:t>
      </w:r>
      <w:r>
        <w:t xml:space="preserve"> open-source alkalmazást</w:t>
      </w:r>
      <w:r w:rsidR="0006714D">
        <w:t xml:space="preserve"> használja</w:t>
      </w:r>
      <w:r w:rsidR="008F3FD6" w:rsidRPr="008F3FD6">
        <w:t>. A kereső motornak IM</w:t>
      </w:r>
      <w:r w:rsidR="00AE2D76">
        <w:t xml:space="preserve">OR nevű felhasználó pathfinding </w:t>
      </w:r>
      <w:r w:rsidR="008F3FD6" w:rsidRPr="008F3FD6">
        <w:t>Node</w:t>
      </w:r>
      <w:r w:rsidR="00C359F3">
        <w:t>.js</w:t>
      </w:r>
      <w:r w:rsidR="008F3FD6" w:rsidRPr="008F3FD6">
        <w:t xml:space="preserve"> package-ét használja. </w:t>
      </w:r>
    </w:p>
    <w:p w:rsidR="008F3FD6" w:rsidRPr="008F3FD6" w:rsidRDefault="008F3FD6" w:rsidP="008F3FD6">
      <w:pPr>
        <w:pStyle w:val="Cmsor3"/>
      </w:pPr>
      <w:bookmarkStart w:id="2" w:name="_Toc437459455"/>
      <w:r w:rsidRPr="008F3FD6">
        <w:t>A robothoz</w:t>
      </w:r>
      <w:bookmarkEnd w:id="2"/>
      <w:r w:rsidRPr="008F3FD6">
        <w:t xml:space="preserve"> </w:t>
      </w:r>
    </w:p>
    <w:p w:rsidR="008F3FD6" w:rsidRPr="008F3FD6" w:rsidRDefault="008F3FD6" w:rsidP="008F3FD6">
      <w:r w:rsidRPr="008F3FD6">
        <w:t>Yakindu</w:t>
      </w:r>
      <w:r w:rsidR="004D20D5">
        <w:t>-</w:t>
      </w:r>
      <w:r w:rsidRPr="008F3FD6">
        <w:t>ban tervezett ál</w:t>
      </w:r>
      <w:r w:rsidR="00822F4C">
        <w:t>lapotgépből generált C++ kódot futtat, továbbá szintén N</w:t>
      </w:r>
      <w:r w:rsidRPr="008F3FD6">
        <w:t>ode</w:t>
      </w:r>
      <w:r w:rsidR="00822F4C">
        <w:t>-R</w:t>
      </w:r>
      <w:r w:rsidR="00737DC4">
        <w:t>ED</w:t>
      </w:r>
      <w:r w:rsidRPr="008F3FD6">
        <w:t xml:space="preserve"> fut a kommunikáláshoz.</w:t>
      </w:r>
    </w:p>
    <w:p w:rsidR="008F3FD6" w:rsidRDefault="008F3FD6" w:rsidP="008F3FD6">
      <w:pPr>
        <w:pStyle w:val="Cmsor1"/>
      </w:pPr>
      <w:bookmarkStart w:id="3" w:name="_Toc437459456"/>
      <w:r w:rsidRPr="008F3FD6">
        <w:t>Technológiák</w:t>
      </w:r>
      <w:bookmarkEnd w:id="3"/>
    </w:p>
    <w:p w:rsidR="008F3FD6" w:rsidRDefault="008F3FD6" w:rsidP="008F3FD6">
      <w:pPr>
        <w:pStyle w:val="Cmsor2"/>
      </w:pPr>
      <w:bookmarkStart w:id="4" w:name="_Toc437459457"/>
      <w:r w:rsidRPr="008F3FD6">
        <w:t>Node-</w:t>
      </w:r>
      <w:bookmarkEnd w:id="4"/>
      <w:r w:rsidR="00D343C9">
        <w:t>RED</w:t>
      </w:r>
    </w:p>
    <w:p w:rsidR="008F3FD6" w:rsidRPr="008F3FD6" w:rsidRDefault="008F3FD6" w:rsidP="008F3FD6">
      <w:pPr>
        <w:pStyle w:val="Cmsor3"/>
      </w:pPr>
      <w:bookmarkStart w:id="5" w:name="_Toc437459458"/>
      <w:r w:rsidRPr="008F3FD6">
        <w:t>Bevezetés</w:t>
      </w:r>
      <w:bookmarkEnd w:id="5"/>
    </w:p>
    <w:p w:rsidR="008F3FD6" w:rsidRPr="008F3FD6" w:rsidRDefault="008F3FD6" w:rsidP="008F3FD6">
      <w:r w:rsidRPr="008F3FD6">
        <w:t>A Node-RED egy</w:t>
      </w:r>
      <w:r w:rsidR="00CC5BEA">
        <w:t xml:space="preserve"> grafikus felület hardware-ek, a</w:t>
      </w:r>
      <w:r w:rsidRPr="008F3FD6">
        <w:t>pi</w:t>
      </w:r>
      <w:r w:rsidR="0046624F">
        <w:t>-</w:t>
      </w:r>
      <w:r w:rsidRPr="008F3FD6">
        <w:t xml:space="preserve">k, és online szolgáltatások összekötésére, és az esemény vezérelt kommunikációs </w:t>
      </w:r>
      <w:r w:rsidR="00FE19AD">
        <w:t>modell létrehozására. A Node-RED</w:t>
      </w:r>
      <w:r w:rsidRPr="008F3FD6">
        <w:t xml:space="preserve"> alapja Node.js</w:t>
      </w:r>
      <w:r w:rsidR="00015FBC">
        <w:t>,</w:t>
      </w:r>
      <w:r w:rsidRPr="008F3FD6">
        <w:t xml:space="preserve"> ami megkönnyíti a fejlesztést a több </w:t>
      </w:r>
      <w:r w:rsidR="00932A93" w:rsidRPr="008F3FD6">
        <w:t>mint 120</w:t>
      </w:r>
      <w:r w:rsidRPr="008F3FD6">
        <w:t xml:space="preserve"> 000 szabad forrású </w:t>
      </w:r>
      <w:r w:rsidR="00932A93" w:rsidRPr="008F3FD6">
        <w:t>moduljával,</w:t>
      </w:r>
      <w:r w:rsidRPr="008F3FD6">
        <w:t xml:space="preserve"> ami gyorsan elérhető a npm-en </w:t>
      </w:r>
      <w:r w:rsidR="00932A93" w:rsidRPr="008F3FD6">
        <w:t>keresztül (</w:t>
      </w:r>
      <w:r w:rsidR="004F6CCA">
        <w:t>egy</w:t>
      </w:r>
      <w:r w:rsidRPr="008F3FD6">
        <w:t xml:space="preserve"> parancs cmd-ből), továbbá optimálissá teszi cloud</w:t>
      </w:r>
      <w:r w:rsidR="00CC4C37">
        <w:t>-on és R</w:t>
      </w:r>
      <w:r w:rsidRPr="008F3FD6">
        <w:t xml:space="preserve">aspberry Pi-on való felhasználásra.  </w:t>
      </w:r>
    </w:p>
    <w:p w:rsidR="008F3FD6" w:rsidRPr="008F3FD6" w:rsidRDefault="008F3FD6" w:rsidP="008F3FD6">
      <w:r w:rsidRPr="008F3FD6">
        <w:t>A flow ((„esemény”) folyam)</w:t>
      </w:r>
      <w:r w:rsidR="00932A93" w:rsidRPr="008F3FD6">
        <w:t>: az</w:t>
      </w:r>
      <w:r w:rsidRPr="008F3FD6">
        <w:t xml:space="preserve"> összeköttetést és a hozzá tartozó logikát megvalósító esemény vezérelt modell. A </w:t>
      </w:r>
      <w:r w:rsidR="00932A93">
        <w:t>N</w:t>
      </w:r>
      <w:r w:rsidRPr="008F3FD6">
        <w:t>ode</w:t>
      </w:r>
      <w:r w:rsidR="00932A93">
        <w:t>-RED</w:t>
      </w:r>
      <w:r w:rsidRPr="008F3FD6">
        <w:t>-ben ilyen flow-kat alakítunk ki, innentől kezdve a futó modellünkre/programunkra is flow ként fogok utalni.</w:t>
      </w:r>
    </w:p>
    <w:p w:rsidR="008F3FD6" w:rsidRPr="008F3FD6" w:rsidRDefault="008F3FD6" w:rsidP="008F3FD6">
      <w:r w:rsidRPr="008F3FD6">
        <w:t xml:space="preserve">Egy flow kialakítását web </w:t>
      </w:r>
      <w:r w:rsidR="00E0620D" w:rsidRPr="008F3FD6">
        <w:t>browser-ben (</w:t>
      </w:r>
      <w:r w:rsidR="00932A93">
        <w:t>F</w:t>
      </w:r>
      <w:r w:rsidRPr="008F3FD6">
        <w:t>irefox,</w:t>
      </w:r>
      <w:r w:rsidR="00932A93">
        <w:t xml:space="preserve"> Google C</w:t>
      </w:r>
      <w:r w:rsidRPr="008F3FD6">
        <w:t>hrome</w:t>
      </w:r>
      <w:r w:rsidR="00932A93">
        <w:t xml:space="preserve">, </w:t>
      </w:r>
      <w:r w:rsidRPr="008F3FD6">
        <w:t xml:space="preserve">…) a </w:t>
      </w:r>
      <w:r w:rsidR="00932A93">
        <w:t>N</w:t>
      </w:r>
      <w:r w:rsidRPr="008F3FD6">
        <w:t>ode</w:t>
      </w:r>
      <w:r w:rsidR="00932A93">
        <w:t>-RED</w:t>
      </w:r>
      <w:r w:rsidRPr="008F3FD6">
        <w:t xml:space="preserve"> portjára</w:t>
      </w:r>
      <w:r w:rsidR="00932A93">
        <w:t xml:space="preserve"> </w:t>
      </w:r>
      <w:r w:rsidRPr="008F3FD6">
        <w:t>(saját</w:t>
      </w:r>
      <w:r w:rsidR="00932A93">
        <w:t>-</w:t>
      </w:r>
      <w:r w:rsidRPr="008F3FD6">
        <w:t>ip:1880) csatlakozással lehet végrehajtani miután fut a Node-</w:t>
      </w:r>
      <w:r w:rsidR="005826CA">
        <w:t>RED</w:t>
      </w:r>
      <w:r w:rsidRPr="008F3FD6">
        <w:t>. Mind</w:t>
      </w:r>
      <w:r w:rsidR="00E0620D">
        <w:t>en flow-t automatikusan ment a Node-RED</w:t>
      </w:r>
      <w:r w:rsidRPr="008F3FD6">
        <w:t>, de csak ha deploy-oltuk. A flow-k között a képernyő tetején lévő sheet</w:t>
      </w:r>
      <w:r w:rsidR="00F06926">
        <w:t>-</w:t>
      </w:r>
      <w:r w:rsidRPr="008F3FD6">
        <w:t>ek</w:t>
      </w:r>
      <w:r w:rsidR="00F06926">
        <w:t xml:space="preserve"> (munkalapok)</w:t>
      </w:r>
      <w:r w:rsidRPr="008F3FD6">
        <w:t xml:space="preserve"> kiválasztásával tudunk váltog</w:t>
      </w:r>
      <w:r w:rsidR="00F43E28">
        <w:t>atni, és itt tudunk ujjat sheet-</w:t>
      </w:r>
      <w:r w:rsidRPr="008F3FD6">
        <w:t>et létrehozni a + gombbal.</w:t>
      </w:r>
    </w:p>
    <w:p w:rsidR="008F3FD6" w:rsidRPr="008F3FD6" w:rsidRDefault="00F43E28" w:rsidP="008F3FD6">
      <w:r>
        <w:t>A flow–kat JSON-ben tárolja a Node-RED</w:t>
      </w:r>
      <w:r w:rsidR="008F3FD6" w:rsidRPr="008F3FD6">
        <w:t xml:space="preserve"> megkön</w:t>
      </w:r>
      <w:r w:rsidR="00652A45">
        <w:t>n</w:t>
      </w:r>
      <w:r w:rsidR="008F3FD6" w:rsidRPr="008F3FD6">
        <w:t>yítve az importálás/exportálás–uk</w:t>
      </w:r>
      <w:r w:rsidR="00E41FB2">
        <w:t xml:space="preserve">at, továbbá a megosztásukat az </w:t>
      </w:r>
      <w:r w:rsidR="008F3FD6" w:rsidRPr="008F3FD6">
        <w:t>„online flow library”-ban.</w:t>
      </w:r>
    </w:p>
    <w:p w:rsidR="008F3FD6" w:rsidRDefault="008F3FD6" w:rsidP="008F3FD6">
      <w:pPr>
        <w:pStyle w:val="Cmsor3"/>
      </w:pPr>
      <w:bookmarkStart w:id="6" w:name="_Toc437459459"/>
      <w:r w:rsidRPr="008F3FD6">
        <w:t>Telepítése</w:t>
      </w:r>
      <w:bookmarkEnd w:id="6"/>
    </w:p>
    <w:p w:rsidR="008F3FD6" w:rsidRPr="008F3FD6" w:rsidRDefault="008F3FD6" w:rsidP="008F3FD6">
      <w:r w:rsidRPr="008F3FD6">
        <w:t xml:space="preserve">(Megj.: Jól érthető angol leírás található a </w:t>
      </w:r>
      <w:hyperlink r:id="rId8" w:history="1">
        <w:r w:rsidR="003B22C8" w:rsidRPr="003B22C8">
          <w:rPr>
            <w:rStyle w:val="Hiperhivatkozs"/>
          </w:rPr>
          <w:t>http://</w:t>
        </w:r>
        <w:r w:rsidRPr="003B22C8">
          <w:rPr>
            <w:rStyle w:val="Hiperhivatkozs"/>
          </w:rPr>
          <w:t>noder</w:t>
        </w:r>
        <w:r w:rsidRPr="003B22C8">
          <w:rPr>
            <w:rStyle w:val="Hiperhivatkozs"/>
          </w:rPr>
          <w:t>e</w:t>
        </w:r>
        <w:r w:rsidRPr="003B22C8">
          <w:rPr>
            <w:rStyle w:val="Hiperhivatkozs"/>
          </w:rPr>
          <w:t>d.org</w:t>
        </w:r>
      </w:hyperlink>
      <w:r w:rsidRPr="008F3FD6">
        <w:t>-on. Ennek az alfejezetnek csak a windows-os telepítésnek általános ismertetése a célja.)</w:t>
      </w:r>
    </w:p>
    <w:p w:rsidR="008F3FD6" w:rsidRPr="008F3FD6" w:rsidRDefault="008F3FD6" w:rsidP="008F3FD6">
      <w:r w:rsidRPr="008F3FD6">
        <w:t>Le</w:t>
      </w:r>
      <w:r w:rsidR="003B22C8">
        <w:t xml:space="preserve"> kell tölteni és telepíteni egy</w:t>
      </w:r>
      <w:r w:rsidR="00115827">
        <w:t xml:space="preserve"> 0.10.x-</w:t>
      </w:r>
      <w:r w:rsidR="00511566">
        <w:t xml:space="preserve">nél későbbi </w:t>
      </w:r>
      <w:r w:rsidRPr="008F3FD6">
        <w:t>Node.js-t.</w:t>
      </w:r>
    </w:p>
    <w:p w:rsidR="008F3FD6" w:rsidRPr="008F3FD6" w:rsidRDefault="008F3FD6" w:rsidP="008F3FD6">
      <w:r w:rsidRPr="008F3FD6">
        <w:t xml:space="preserve">Majd a legegyszerűbb módszer, globálisan telepíteni a </w:t>
      </w:r>
      <w:r w:rsidR="00976986">
        <w:t>Node-RED</w:t>
      </w:r>
      <w:r w:rsidRPr="008F3FD6">
        <w:t>-et, a node Package manager</w:t>
      </w:r>
      <w:r w:rsidR="00976986">
        <w:t>-</w:t>
      </w:r>
      <w:r w:rsidRPr="008F3FD6">
        <w:t xml:space="preserve">en </w:t>
      </w:r>
      <w:r w:rsidR="00976986">
        <w:t xml:space="preserve">(npm-en) </w:t>
      </w:r>
      <w:r w:rsidRPr="008F3FD6">
        <w:t>keresztül az alábbi paranccsal:</w:t>
      </w:r>
    </w:p>
    <w:p w:rsidR="008F3FD6" w:rsidRPr="008F3FD6" w:rsidRDefault="008F3FD6" w:rsidP="008F3FD6">
      <w:r w:rsidRPr="008F3FD6">
        <w:t>npm install -g --unsafe-perm node-red</w:t>
      </w:r>
    </w:p>
    <w:p w:rsidR="008F3FD6" w:rsidRPr="008F3FD6" w:rsidRDefault="008F3FD6" w:rsidP="008F3FD6">
      <w:r w:rsidRPr="008F3FD6">
        <w:t>Ez a parancs a C:\Users\”</w:t>
      </w:r>
      <w:r w:rsidR="00FA6F60">
        <w:t>user-name</w:t>
      </w:r>
      <w:r w:rsidRPr="008F3FD6">
        <w:t>”\AppData\Roaming\npm mappába</w:t>
      </w:r>
      <w:r w:rsidR="00232E13">
        <w:t xml:space="preserve"> fogja globálisan telepíteni a </w:t>
      </w:r>
      <w:r w:rsidR="00115827">
        <w:t>N</w:t>
      </w:r>
      <w:r w:rsidR="00115827" w:rsidRPr="008F3FD6">
        <w:t>ode-</w:t>
      </w:r>
      <w:r w:rsidR="00115827">
        <w:t>RED</w:t>
      </w:r>
      <w:r w:rsidR="00115827" w:rsidRPr="008F3FD6">
        <w:t>-</w:t>
      </w:r>
      <w:r w:rsidR="00115827">
        <w:t>et,</w:t>
      </w:r>
      <w:r w:rsidRPr="008F3FD6">
        <w:t xml:space="preserve"> ami után bárhonnan futtatni lehet parancssorból a node-red parancs kiadásával.</w:t>
      </w:r>
    </w:p>
    <w:p w:rsidR="00C359F3" w:rsidRPr="00C359F3" w:rsidRDefault="00C359F3" w:rsidP="00C359F3">
      <w:pPr>
        <w:pStyle w:val="Cmsor3"/>
      </w:pPr>
      <w:bookmarkStart w:id="7" w:name="_Toc437459460"/>
      <w:r w:rsidRPr="00C359F3">
        <w:t>Node</w:t>
      </w:r>
      <w:r w:rsidR="00115827">
        <w:t>-</w:t>
      </w:r>
      <w:r w:rsidRPr="00C359F3">
        <w:t>ok</w:t>
      </w:r>
      <w:bookmarkEnd w:id="7"/>
    </w:p>
    <w:p w:rsidR="00C359F3" w:rsidRPr="00C359F3" w:rsidRDefault="00C359F3" w:rsidP="00C359F3">
      <w:r w:rsidRPr="00C359F3">
        <w:t>A node-ok, a folyamjainknak</w:t>
      </w:r>
      <w:r w:rsidR="00664945">
        <w:t xml:space="preserve"> </w:t>
      </w:r>
      <w:r w:rsidRPr="00C359F3">
        <w:t>(flow) az építő elemei. Ezekből huzalozzuk össze a grafikus felületen a megvalósítandó rendszerünket. A node-ok működését úgy tudjuk beállítani</w:t>
      </w:r>
      <w:r w:rsidR="008F55CD">
        <w:t>,</w:t>
      </w:r>
      <w:r w:rsidRPr="00C359F3">
        <w:t xml:space="preserve"> hogy </w:t>
      </w:r>
      <w:r w:rsidR="004B68E6">
        <w:t>kétszer</w:t>
      </w:r>
      <w:r w:rsidRPr="00C359F3">
        <w:t xml:space="preserve"> klikkelünk a modul ikon-jára és a felugró ablakon beállítjuk </w:t>
      </w:r>
      <w:r w:rsidR="00794CEC" w:rsidRPr="00C359F3">
        <w:t>a megfelelő</w:t>
      </w:r>
      <w:r w:rsidRPr="00C359F3">
        <w:t xml:space="preserve"> konfigurációs értékeket.</w:t>
      </w:r>
    </w:p>
    <w:p w:rsidR="00C359F3" w:rsidRPr="00C359F3" w:rsidRDefault="00C359F3" w:rsidP="00C359F3">
      <w:r w:rsidRPr="00C359F3">
        <w:t xml:space="preserve">PL: Inject node beálltása </w:t>
      </w:r>
    </w:p>
    <w:p w:rsidR="00C359F3" w:rsidRDefault="00C359F3" w:rsidP="00430B84">
      <w:pPr>
        <w:pStyle w:val="Kp"/>
      </w:pPr>
      <w:r w:rsidRPr="00C359F3">
        <w:drawing>
          <wp:inline distT="0" distB="0" distL="0" distR="0">
            <wp:extent cx="2918764" cy="3381778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338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430B84" w:rsidRPr="00430B84" w:rsidRDefault="00430B84" w:rsidP="00430B84">
      <w:pPr>
        <w:pStyle w:val="Kpalrs"/>
        <w:rPr>
          <w:lang w:eastAsia="hu-HU" w:bidi="ar-SA"/>
        </w:rPr>
      </w:pPr>
      <w:r>
        <w:t>1. ábra</w:t>
      </w:r>
    </w:p>
    <w:p w:rsidR="00C359F3" w:rsidRPr="00C359F3" w:rsidRDefault="00C359F3" w:rsidP="00C359F3">
      <w:r w:rsidRPr="00C359F3">
        <w:t>Minden node-hoz tartozik egy leírás, ezt a grafikus felület jobb oldalán található ''info'' ablakban olvashatjuk el, ez tartalmazza a</w:t>
      </w:r>
      <w:r>
        <w:t xml:space="preserve"> node</w:t>
      </w:r>
      <w:r w:rsidRPr="00C359F3">
        <w:t xml:space="preserve"> típusát, a program által generált </w:t>
      </w:r>
      <w:r w:rsidR="005C0CD4" w:rsidRPr="00C359F3">
        <w:t>egyedi azonosítóját</w:t>
      </w:r>
      <w:r w:rsidRPr="00C359F3">
        <w:t xml:space="preserve">, a </w:t>
      </w:r>
      <w:r w:rsidR="005C0CD4">
        <w:t>p</w:t>
      </w:r>
      <w:r w:rsidR="005C0CD4" w:rsidRPr="00C359F3">
        <w:t>roperties-t,</w:t>
      </w:r>
      <w:r w:rsidRPr="00C359F3">
        <w:t xml:space="preserve"> ami a node konfigurációs értékeit tartalmazza, és egy általánost leírást a node működéséről.</w:t>
      </w:r>
    </w:p>
    <w:p w:rsidR="0006714D" w:rsidRDefault="0006714D" w:rsidP="007412DC">
      <w:pPr>
        <w:pStyle w:val="Kp"/>
      </w:pPr>
      <w:r w:rsidRPr="007412DC">
        <w:drawing>
          <wp:inline distT="0" distB="0" distL="0" distR="0" wp14:anchorId="1C0B400F" wp14:editId="76A546A1">
            <wp:extent cx="3679545" cy="440478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16" cy="440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2DC" w:rsidRPr="007412DC" w:rsidRDefault="007412DC" w:rsidP="007412DC">
      <w:pPr>
        <w:pStyle w:val="Kpalrs"/>
        <w:rPr>
          <w:lang w:eastAsia="hu-HU" w:bidi="ar-SA"/>
        </w:rPr>
      </w:pPr>
      <w:r>
        <w:t>2</w:t>
      </w:r>
      <w:r w:rsidR="00B01B78">
        <w:t>. ábra</w:t>
      </w:r>
      <w:r>
        <w:t xml:space="preserve"> File író node i</w:t>
      </w:r>
      <w:r w:rsidR="005C0CD4">
        <w:t>n</w:t>
      </w:r>
      <w:r>
        <w:t>fo palettája</w:t>
      </w:r>
    </w:p>
    <w:p w:rsidR="00C359F3" w:rsidRDefault="002617BA" w:rsidP="0006714D">
      <w:pPr>
        <w:pStyle w:val="Cmsor3"/>
      </w:pPr>
      <w:r>
        <w:t>Rendszerezé</w:t>
      </w:r>
      <w:r w:rsidR="00054DC9">
        <w:t>sük</w:t>
      </w:r>
    </w:p>
    <w:p w:rsidR="0006714D" w:rsidRPr="0006714D" w:rsidRDefault="0006714D" w:rsidP="0006714D">
      <w:pPr>
        <w:pStyle w:val="Cmsor4"/>
      </w:pPr>
      <w:r>
        <w:t>Funkció szerint</w:t>
      </w:r>
    </w:p>
    <w:p w:rsidR="00C359F3" w:rsidRPr="00C359F3" w:rsidRDefault="00B01B78" w:rsidP="00C359F3">
      <w:pPr>
        <w:pStyle w:val="Listaszerbekezds"/>
      </w:pPr>
      <w:r w:rsidRPr="00F91EF6">
        <w:rPr>
          <w:rStyle w:val="Kiemels"/>
        </w:rPr>
        <w:t>Input (</w:t>
      </w:r>
      <w:r w:rsidR="00C359F3" w:rsidRPr="00F91EF6">
        <w:rPr>
          <w:rStyle w:val="Kiemels"/>
        </w:rPr>
        <w:t>Bemeneti):</w:t>
      </w:r>
      <w:r w:rsidR="00C359F3" w:rsidRPr="00C359F3">
        <w:t xml:space="preserve"> Esemény (msg) generálásra használatos, ez lehet különböző protokollok-ról</w:t>
      </w:r>
      <w:r w:rsidR="000D6EC7">
        <w:t xml:space="preserve"> (Tcp/Udp/Mqtt) beérkező üzenet</w:t>
      </w:r>
      <w:r w:rsidR="00C359F3" w:rsidRPr="00C359F3">
        <w:t>ből létrehozott msg vagy lehetőség van msg injektálásra. Az esemény injektáló node-ot be lehet úgy állítani, hogy ismételje az msg injektálást bizonyos időközönként (pl</w:t>
      </w:r>
      <w:r w:rsidR="005129D9">
        <w:t>.</w:t>
      </w:r>
      <w:r w:rsidR="00C359F3" w:rsidRPr="00C359F3">
        <w:t xml:space="preserve"> </w:t>
      </w:r>
      <w:r>
        <w:t>másodpercenként</w:t>
      </w:r>
      <w:r w:rsidR="00C359F3" w:rsidRPr="00C359F3">
        <w:t>), megadott időpillanatban</w:t>
      </w:r>
      <w:r w:rsidR="00C242CE">
        <w:t xml:space="preserve"> </w:t>
      </w:r>
      <w:r w:rsidR="00C359F3" w:rsidRPr="00C359F3">
        <w:t>(pl</w:t>
      </w:r>
      <w:r w:rsidR="000D7EB4">
        <w:t>.</w:t>
      </w:r>
      <w:r w:rsidR="00C359F3" w:rsidRPr="00C359F3">
        <w:t xml:space="preserve"> péntek 18:00-kor), vag</w:t>
      </w:r>
      <w:r w:rsidR="00995AF8">
        <w:t xml:space="preserve">y megadott intervallumon belül </w:t>
      </w:r>
      <w:r w:rsidR="00C359F3" w:rsidRPr="00C359F3">
        <w:t>időközönként</w:t>
      </w:r>
      <w:r w:rsidR="00995AF8">
        <w:t xml:space="preserve"> </w:t>
      </w:r>
      <w:r w:rsidR="00C359F3" w:rsidRPr="00C359F3">
        <w:t>(pl</w:t>
      </w:r>
      <w:r w:rsidR="00995AF8">
        <w:t>.</w:t>
      </w:r>
      <w:r w:rsidR="00C359F3" w:rsidRPr="00C359F3">
        <w:t xml:space="preserve"> szombaton és pénteke</w:t>
      </w:r>
      <w:r w:rsidR="00B90B70">
        <w:t>n 19:00-20:00 között percenként</w:t>
      </w:r>
      <w:r w:rsidR="00C359F3" w:rsidRPr="00C359F3">
        <w:t>). Ez széleskörű polling lehetőségeket biztosít a felhasználó számára. Az injektáló node, default</w:t>
      </w:r>
      <w:r>
        <w:t>-</w:t>
      </w:r>
      <w:r w:rsidR="00C359F3" w:rsidRPr="00C359F3">
        <w:t>ból időbélyeget generál, de konstans string</w:t>
      </w:r>
      <w:r>
        <w:t>-</w:t>
      </w:r>
      <w:r w:rsidR="00C359F3" w:rsidRPr="00C359F3">
        <w:t>eket is lehet vele küldeni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31CF4D2C" wp14:editId="78D05D42">
            <wp:extent cx="3620770" cy="16827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09" w:rsidRPr="006E4A09" w:rsidRDefault="006E4A09" w:rsidP="006E4A09">
      <w:pPr>
        <w:pStyle w:val="Kpalrs"/>
        <w:rPr>
          <w:lang w:eastAsia="hu-HU" w:bidi="ar-SA"/>
        </w:rPr>
      </w:pPr>
      <w:r>
        <w:t>3</w:t>
      </w:r>
      <w:r w:rsidR="00B01B78">
        <w:t>. ábra</w:t>
      </w:r>
      <w:r>
        <w:t xml:space="preserve"> (Bejövő üzenetek payload</w:t>
      </w:r>
      <w:r w:rsidR="00B01B78">
        <w:t>-</w:t>
      </w:r>
      <w:r>
        <w:t>ját kiírja a debug ablakra)</w:t>
      </w:r>
    </w:p>
    <w:p w:rsidR="00C359F3" w:rsidRPr="00C359F3" w:rsidRDefault="00B01B78" w:rsidP="00C359F3">
      <w:pPr>
        <w:pStyle w:val="Listaszerbekezds"/>
      </w:pPr>
      <w:r w:rsidRPr="004D321C">
        <w:rPr>
          <w:rStyle w:val="Kiemels"/>
        </w:rPr>
        <w:t>Output (</w:t>
      </w:r>
      <w:r w:rsidR="00C359F3" w:rsidRPr="004D321C">
        <w:rPr>
          <w:rStyle w:val="Kiemels"/>
        </w:rPr>
        <w:t>Kimeneti):</w:t>
      </w:r>
      <w:r w:rsidR="00C359F3" w:rsidRPr="00C359F3">
        <w:t xml:space="preserve"> Csak torkollanak bele folyamok, ki nem indulnak belőle. Főleg üze</w:t>
      </w:r>
      <w:r w:rsidR="00815AA7">
        <w:t>net tovább</w:t>
      </w:r>
      <w:r w:rsidR="0074495F">
        <w:t>í</w:t>
      </w:r>
      <w:r w:rsidR="00815AA7">
        <w:t>tásra használjuk, pl.</w:t>
      </w:r>
      <w:r w:rsidR="00C359F3" w:rsidRPr="00C359F3">
        <w:t xml:space="preserve"> </w:t>
      </w:r>
      <w:r w:rsidR="00FD2647">
        <w:t>UDP</w:t>
      </w:r>
      <w:r w:rsidR="00C359F3" w:rsidRPr="00C359F3">
        <w:t>,</w:t>
      </w:r>
      <w:r w:rsidR="00FD2647">
        <w:t xml:space="preserve"> MQTT</w:t>
      </w:r>
      <w:r w:rsidR="00C359F3" w:rsidRPr="00C359F3">
        <w:t xml:space="preserve"> csomag küldése vagy debug node-ot</w:t>
      </w:r>
      <w:r w:rsidR="00815AA7">
        <w:t xml:space="preserve"> </w:t>
      </w:r>
      <w:r w:rsidR="005225F0">
        <w:t>(zöld) a message payload-j</w:t>
      </w:r>
      <w:r w:rsidR="00C359F3" w:rsidRPr="00C359F3">
        <w:t>ának logolásra.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6D543FE1" wp14:editId="54239CBD">
            <wp:extent cx="3321050" cy="129476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7E2A21" w:rsidRPr="007E2A21" w:rsidRDefault="007E2A21" w:rsidP="007E2A21">
      <w:pPr>
        <w:pStyle w:val="Kpalrs"/>
        <w:rPr>
          <w:lang w:eastAsia="hu-HU" w:bidi="ar-SA"/>
        </w:rPr>
      </w:pPr>
      <w:r>
        <w:t>4. ábra Időbélyeget küld ki MQTT protokollon keresztül, továbbá kiírja a debug ablakra</w:t>
      </w:r>
    </w:p>
    <w:p w:rsidR="00C359F3" w:rsidRPr="00C359F3" w:rsidRDefault="00B01B78" w:rsidP="00C359F3">
      <w:pPr>
        <w:pStyle w:val="Listaszerbekezds"/>
      </w:pPr>
      <w:r w:rsidRPr="00366A3C">
        <w:rPr>
          <w:rStyle w:val="Kiemels"/>
        </w:rPr>
        <w:t>Function (</w:t>
      </w:r>
      <w:r w:rsidR="00C359F3" w:rsidRPr="00366A3C">
        <w:rPr>
          <w:rStyle w:val="Kiemels"/>
        </w:rPr>
        <w:t>függvény):</w:t>
      </w:r>
      <w:r w:rsidR="00366A3C">
        <w:t xml:space="preserve"> </w:t>
      </w:r>
      <w:r w:rsidR="00C359F3" w:rsidRPr="00C359F3">
        <w:t>Olyan node</w:t>
      </w:r>
      <w:r w:rsidR="00BA4CA6">
        <w:t>-</w:t>
      </w:r>
      <w:r w:rsidR="00C359F3" w:rsidRPr="00C359F3">
        <w:t>ok amik valamilyen adatmanipulációt (</w:t>
      </w:r>
      <w:r w:rsidR="00607D0C">
        <w:t>XML</w:t>
      </w:r>
      <w:r>
        <w:t>, Json</w:t>
      </w:r>
      <w:r w:rsidR="00607D0C">
        <w:t xml:space="preserve"> convert to/from …), </w:t>
      </w:r>
      <w:r>
        <w:t>késleltetést (</w:t>
      </w:r>
      <w:r w:rsidR="00607D0C">
        <w:t>delay),</w:t>
      </w:r>
      <w:r w:rsidR="00C359F3" w:rsidRPr="00C359F3">
        <w:t xml:space="preserve"> vagy valamilyen kapcsolat </w:t>
      </w:r>
      <w:r w:rsidRPr="00C359F3">
        <w:t>felvételt (</w:t>
      </w:r>
      <w:r w:rsidR="00E34E72">
        <w:t>TCP</w:t>
      </w:r>
      <w:r w:rsidR="00C359F3" w:rsidRPr="00C359F3">
        <w:t>/</w:t>
      </w:r>
      <w:r w:rsidR="00E34E72">
        <w:t>HTTP</w:t>
      </w:r>
      <w:r w:rsidR="00C359F3" w:rsidRPr="00C359F3">
        <w:t xml:space="preserve"> request) hajtanak végre. Ezeknek a node</w:t>
      </w:r>
      <w:r w:rsidR="00FB5F43">
        <w:t>-</w:t>
      </w:r>
      <w:r w:rsidR="00C359F3" w:rsidRPr="00C359F3">
        <w:t>oknak tipikusan kimenetet és bemenete is van. Itt található a saját kódot futató function node is, de ez saját sandbox környezetbe fut, aminek eredményeként nem hivatkozhat más packa</w:t>
      </w:r>
      <w:r w:rsidR="00B349DE">
        <w:t>ge-re csak a saját magunk által</w:t>
      </w:r>
      <w:r w:rsidR="00C359F3" w:rsidRPr="00C359F3">
        <w:t xml:space="preserve"> Java scriptben megírt kód futhat benne. Ez főleg </w:t>
      </w:r>
      <w:r w:rsidRPr="00C359F3">
        <w:t>egyszerű,</w:t>
      </w:r>
      <w:r w:rsidR="00C359F3" w:rsidRPr="00C359F3">
        <w:t xml:space="preserve"> de egyedi adatmanipulációra jó, de a komplexebb feladatokhoz érdemes saját node</w:t>
      </w:r>
      <w:r w:rsidR="00544364">
        <w:t>-</w:t>
      </w:r>
      <w:r w:rsidR="00C359F3" w:rsidRPr="00C359F3">
        <w:t>ot készíteni (lsd</w:t>
      </w:r>
      <w:r w:rsidR="0099623E">
        <w:t>.</w:t>
      </w:r>
      <w:r w:rsidR="00C359F3" w:rsidRPr="00C359F3">
        <w:t xml:space="preserve"> később). 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15AD5307" wp14:editId="3556E0CD">
            <wp:extent cx="5552440" cy="19240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4D" w:rsidRPr="00D84A4D" w:rsidRDefault="00D84A4D" w:rsidP="00D84A4D">
      <w:pPr>
        <w:pStyle w:val="Kpalrs"/>
        <w:rPr>
          <w:lang w:eastAsia="hu-HU" w:bidi="ar-SA"/>
        </w:rPr>
      </w:pPr>
      <w:r>
        <w:t>5</w:t>
      </w:r>
      <w:r w:rsidR="00B01B78">
        <w:t>. ábra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Social:</w:t>
      </w:r>
      <w:r w:rsidRPr="00C359F3">
        <w:t xml:space="preserve"> Twitter/Email üzenetek lekérésére és küldésére használt node</w:t>
      </w:r>
      <w:r w:rsidR="00702EA5">
        <w:t>-</w:t>
      </w:r>
      <w:r w:rsidRPr="00C359F3">
        <w:t xml:space="preserve">ok. </w:t>
      </w:r>
    </w:p>
    <w:p w:rsidR="0006714D" w:rsidRDefault="0006714D" w:rsidP="0006714D">
      <w:pPr>
        <w:pStyle w:val="Listaszerbekezds"/>
        <w:numPr>
          <w:ilvl w:val="0"/>
          <w:numId w:val="0"/>
        </w:numPr>
        <w:ind w:left="360"/>
      </w:pPr>
    </w:p>
    <w:p w:rsidR="0006714D" w:rsidRDefault="0006714D" w:rsidP="0006714D">
      <w:pPr>
        <w:pStyle w:val="Kp"/>
      </w:pPr>
      <w:r w:rsidRPr="0006714D">
        <w:drawing>
          <wp:inline distT="0" distB="0" distL="0" distR="0" wp14:anchorId="2EEA7938" wp14:editId="74392EC2">
            <wp:extent cx="4162425" cy="10750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036" w:rsidRPr="00142036" w:rsidRDefault="00142036" w:rsidP="00142036">
      <w:pPr>
        <w:pStyle w:val="Kpalrs"/>
      </w:pPr>
      <w:r>
        <w:t>6. ábra Tweet-ekből e-mail-t küld, e-mail-eket tweet-eli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Storage:</w:t>
      </w:r>
      <w:r w:rsidRPr="00C359F3">
        <w:t xml:space="preserve"> File kezelést megvalósító 2 node tartozik alá, az 1. beolvassa azt a </w:t>
      </w:r>
      <w:r w:rsidR="00B01B78" w:rsidRPr="00C359F3">
        <w:t>filet,</w:t>
      </w:r>
      <w:r w:rsidRPr="00C359F3">
        <w:t xml:space="preserve"> aminek a nevét kapta msg payload</w:t>
      </w:r>
      <w:r w:rsidR="0051484A">
        <w:t>-</w:t>
      </w:r>
      <w:r w:rsidRPr="00C359F3">
        <w:t>ban a bemenetén majd tovább küldi a tartal</w:t>
      </w:r>
      <w:r w:rsidR="00B01B78">
        <w:t>mát. A másik csak file-</w:t>
      </w:r>
      <w:r w:rsidR="00AA4E67">
        <w:t>ba írást</w:t>
      </w:r>
      <w:r w:rsidRPr="00C359F3">
        <w:t xml:space="preserve"> végez.</w:t>
      </w:r>
    </w:p>
    <w:p w:rsidR="00C359F3" w:rsidRDefault="00C359F3" w:rsidP="0023276C">
      <w:pPr>
        <w:pStyle w:val="Kp"/>
      </w:pPr>
      <w:r w:rsidRPr="00C359F3">
        <w:drawing>
          <wp:inline distT="0" distB="0" distL="0" distR="0" wp14:anchorId="0E4AC610" wp14:editId="659D1ED0">
            <wp:extent cx="5764530" cy="66548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76C" w:rsidRPr="0023276C" w:rsidRDefault="00012A26" w:rsidP="0023276C">
      <w:pPr>
        <w:pStyle w:val="Kpalrs"/>
        <w:rPr>
          <w:lang w:eastAsia="hu-HU" w:bidi="ar-SA"/>
        </w:rPr>
      </w:pPr>
      <w:r>
        <w:t>7</w:t>
      </w:r>
      <w:r w:rsidR="00B01B78">
        <w:t>. ábra</w:t>
      </w:r>
    </w:p>
    <w:p w:rsidR="00C359F3" w:rsidRPr="00C359F3" w:rsidRDefault="00C359F3" w:rsidP="00C359F3">
      <w:pPr>
        <w:pStyle w:val="Listaszerbekezds"/>
      </w:pPr>
      <w:r w:rsidRPr="00494AC5">
        <w:rPr>
          <w:rStyle w:val="Kiemels"/>
        </w:rPr>
        <w:t>Advanced:</w:t>
      </w:r>
      <w:r w:rsidRPr="00C359F3">
        <w:t xml:space="preserve"> Ide kerülnek a különleges funkciókat ellátó node-ok, továbbá általában az internetről letöltött node</w:t>
      </w:r>
      <w:r w:rsidR="007F3FE8">
        <w:t>-</w:t>
      </w:r>
      <w:r w:rsidRPr="00C359F3">
        <w:t>ok. Gyáril</w:t>
      </w:r>
      <w:r w:rsidR="00B01B78">
        <w:t xml:space="preserve">ag a rendszerhívást </w:t>
      </w:r>
      <w:r w:rsidR="0023147D">
        <w:t>megvalósító</w:t>
      </w:r>
      <w:r w:rsidRPr="00C359F3">
        <w:t xml:space="preserve"> exec</w:t>
      </w:r>
      <w:r w:rsidR="00462350">
        <w:t xml:space="preserve"> </w:t>
      </w:r>
      <w:r w:rsidRPr="00C359F3">
        <w:t>(3 output stderr stdout return), és a fájl változást figyelő watch található itt.</w:t>
      </w:r>
    </w:p>
    <w:p w:rsidR="00C359F3" w:rsidRDefault="00C359F3" w:rsidP="00012A26">
      <w:pPr>
        <w:pStyle w:val="Kp"/>
      </w:pPr>
      <w:r w:rsidRPr="00C359F3">
        <w:drawing>
          <wp:inline distT="0" distB="0" distL="0" distR="0" wp14:anchorId="05888FB8" wp14:editId="62FE31FA">
            <wp:extent cx="5749925" cy="5562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26" w:rsidRPr="00012A26" w:rsidRDefault="00012A26" w:rsidP="00012A26">
      <w:pPr>
        <w:pStyle w:val="Kpalrs"/>
        <w:rPr>
          <w:lang w:eastAsia="hu-HU" w:bidi="ar-SA"/>
        </w:rPr>
      </w:pPr>
      <w:r>
        <w:t>8</w:t>
      </w:r>
      <w:r w:rsidR="0023147D">
        <w:t>. ábra</w:t>
      </w:r>
    </w:p>
    <w:p w:rsidR="00C359F3" w:rsidRDefault="00C359F3" w:rsidP="00C359F3">
      <w:pPr>
        <w:pStyle w:val="Cmsor4"/>
      </w:pPr>
      <w:r w:rsidRPr="00C359F3">
        <w:t>Ki</w:t>
      </w:r>
      <w:r w:rsidR="00054DC9">
        <w:t>menetek/bemenetek száma szerint</w:t>
      </w:r>
    </w:p>
    <w:p w:rsidR="002617BA" w:rsidRPr="002617BA" w:rsidRDefault="002617BA" w:rsidP="002617BA">
      <w:r w:rsidRPr="002617BA">
        <w:t>Egy node</w:t>
      </w:r>
      <w:r w:rsidR="0065518B">
        <w:t>-</w:t>
      </w:r>
      <w:r w:rsidRPr="002617BA">
        <w:t>nak lehet tetszőleges számú kimeneti és 0 vagy 1 bemeneti socket-je (ezek kezeléséről lsd</w:t>
      </w:r>
      <w:r w:rsidR="0011443F">
        <w:t>.</w:t>
      </w:r>
      <w:r w:rsidRPr="002617BA">
        <w:t xml:space="preserve"> később). Egy bemenet socket-be tetszől</w:t>
      </w:r>
      <w:r w:rsidR="00F14AC2">
        <w:t>eges számú event folyhat be (pl.: Advanced példá</w:t>
      </w:r>
      <w:r w:rsidRPr="002617BA">
        <w:t>nál exec</w:t>
      </w:r>
      <w:r w:rsidR="0023147D">
        <w:t>-</w:t>
      </w:r>
      <w:r w:rsidR="00482999">
        <w:t>ből mind a három</w:t>
      </w:r>
      <w:r w:rsidRPr="002617BA">
        <w:t xml:space="preserve"> kimeneti socket a debug 1 bemenetével van összekapcsolva), és egy kimeneti socket-ből akár több </w:t>
      </w:r>
      <w:r w:rsidR="00752389" w:rsidRPr="002617BA">
        <w:t>irányba</w:t>
      </w:r>
      <w:r w:rsidRPr="002617BA">
        <w:t xml:space="preserve"> is </w:t>
      </w:r>
      <w:r w:rsidR="00752389" w:rsidRPr="002617BA">
        <w:t>továbbíthatunk</w:t>
      </w:r>
      <w:r w:rsidRPr="002617BA">
        <w:t xml:space="preserve"> egyszerre msg-t (</w:t>
      </w:r>
      <w:r>
        <w:t>lsd</w:t>
      </w:r>
      <w:r w:rsidR="003E611A">
        <w:t>.</w:t>
      </w:r>
      <w:r>
        <w:t xml:space="preserve"> </w:t>
      </w:r>
      <w:r w:rsidR="00FC249B">
        <w:t xml:space="preserve">Output példánál). </w:t>
      </w:r>
      <w:r w:rsidRPr="002617BA">
        <w:t>Több kimeneti socket-</w:t>
      </w:r>
      <w:r w:rsidR="00BE39BC">
        <w:t>t</w:t>
      </w:r>
      <w:r w:rsidRPr="002617BA">
        <w:t>el, külön választhatjuk az adatfolyamunkat több pár</w:t>
      </w:r>
      <w:r w:rsidR="0011443F">
        <w:t xml:space="preserve">huzamos végrehajtási irányban, </w:t>
      </w:r>
      <w:r w:rsidRPr="002617BA">
        <w:t>vagy feltételhez köthetjü</w:t>
      </w:r>
      <w:r w:rsidR="009A6E38">
        <w:t>k az üzenet útját/</w:t>
      </w:r>
      <w:r w:rsidR="00752389">
        <w:t>tartalmát.</w:t>
      </w:r>
    </w:p>
    <w:p w:rsidR="002617BA" w:rsidRPr="002617BA" w:rsidRDefault="002617BA" w:rsidP="002617BA">
      <w:pPr>
        <w:pStyle w:val="Cmsor3"/>
      </w:pPr>
      <w:bookmarkStart w:id="8" w:name="_Toc437459461"/>
      <w:r w:rsidRPr="002617BA">
        <w:t>Node</w:t>
      </w:r>
      <w:r w:rsidR="00752389">
        <w:t>-</w:t>
      </w:r>
      <w:r w:rsidRPr="002617BA">
        <w:t>ok készítése/felépítése</w:t>
      </w:r>
      <w:bookmarkEnd w:id="8"/>
    </w:p>
    <w:p w:rsidR="002617BA" w:rsidRDefault="006E6C17" w:rsidP="002617BA">
      <w:pPr>
        <w:pStyle w:val="Listaszerbekezds"/>
        <w:numPr>
          <w:ilvl w:val="0"/>
          <w:numId w:val="0"/>
        </w:numPr>
        <w:ind w:left="360"/>
      </w:pPr>
      <w:r>
        <w:t>Egy node-ot három</w:t>
      </w:r>
      <w:r w:rsidR="002617BA" w:rsidRPr="002617BA">
        <w:t xml:space="preserve"> féle képen lehet létrehozni</w:t>
      </w:r>
      <w:r w:rsidR="007705C1">
        <w:t>.</w:t>
      </w:r>
    </w:p>
    <w:p w:rsidR="002617BA" w:rsidRPr="002617BA" w:rsidRDefault="002617BA" w:rsidP="002617BA">
      <w:pPr>
        <w:pStyle w:val="Cmsor4"/>
      </w:pPr>
      <w:r w:rsidRPr="002617BA">
        <w:t>Internetről npm-en keresz</w:t>
      </w:r>
      <w:r w:rsidR="00054DC9">
        <w:t>tül</w:t>
      </w:r>
    </w:p>
    <w:p w:rsidR="002617BA" w:rsidRPr="002617BA" w:rsidRDefault="002617BA" w:rsidP="002617BA">
      <w:pPr>
        <w:pStyle w:val="Listaszerbekezds"/>
        <w:numPr>
          <w:ilvl w:val="0"/>
          <w:numId w:val="0"/>
        </w:numPr>
        <w:ind w:left="360"/>
      </w:pPr>
      <w:r w:rsidRPr="002617BA">
        <w:t>Ez a legegyszerűbb módszer, keresünk</w:t>
      </w:r>
      <w:r w:rsidR="00345C2E">
        <w:t xml:space="preserve"> az npmjs.com oldalon található node-ok </w:t>
      </w:r>
      <w:r w:rsidR="00752389">
        <w:t>közül</w:t>
      </w:r>
      <w:r w:rsidR="00345C2E">
        <w:t xml:space="preserve"> egy</w:t>
      </w:r>
      <w:r w:rsidR="00345C2E">
        <w:rPr>
          <w:rStyle w:val="HTML-kd"/>
          <w:rFonts w:eastAsiaTheme="minorEastAsia"/>
        </w:rPr>
        <w:t xml:space="preserve"> </w:t>
      </w:r>
      <w:r w:rsidR="00F04DF9" w:rsidRPr="002617BA">
        <w:t>olyat,</w:t>
      </w:r>
      <w:r w:rsidRPr="002617BA">
        <w:t xml:space="preserve"> am</w:t>
      </w:r>
      <w:r w:rsidR="003B5217">
        <w:t xml:space="preserve">ire nekünk szükségünk </w:t>
      </w:r>
      <w:r w:rsidR="00F04DF9">
        <w:t>van,</w:t>
      </w:r>
      <w:r w:rsidR="003B5217">
        <w:t xml:space="preserve"> majd kiadjuk a </w:t>
      </w:r>
      <w:r w:rsidRPr="002617BA">
        <w:rPr>
          <w:rStyle w:val="HTML-kd"/>
          <w:rFonts w:eastAsiaTheme="minorEastAsia"/>
        </w:rPr>
        <w:t xml:space="preserve">npm install node-red-node-{filename} </w:t>
      </w:r>
      <w:r w:rsidR="00871F8D">
        <w:t>parancsot és telepí</w:t>
      </w:r>
      <w:r w:rsidRPr="002617BA">
        <w:t>tjük (</w:t>
      </w:r>
      <w:r w:rsidR="00752389" w:rsidRPr="002617BA">
        <w:t>Megj.</w:t>
      </w:r>
      <w:r w:rsidRPr="002617BA">
        <w:t>:</w:t>
      </w:r>
      <w:r w:rsidR="00F04DF9">
        <w:t xml:space="preserve"> </w:t>
      </w:r>
      <w:r w:rsidRPr="002617BA">
        <w:t xml:space="preserve">minden node red node neve node-red-node-* al </w:t>
      </w:r>
      <w:r w:rsidR="00752389" w:rsidRPr="002617BA">
        <w:t>kezdődik</w:t>
      </w:r>
      <w:r w:rsidRPr="002617BA">
        <w:t xml:space="preserve">, a többi </w:t>
      </w:r>
      <w:r w:rsidR="00752389">
        <w:t>sima node.js package ezeket a harmadik</w:t>
      </w:r>
      <w:r w:rsidRPr="002617BA">
        <w:t xml:space="preserve"> </w:t>
      </w:r>
      <w:r w:rsidR="00F04DF9" w:rsidRPr="002617BA">
        <w:t>módszerben</w:t>
      </w:r>
      <w:r w:rsidRPr="002617BA">
        <w:t xml:space="preserve"> ismertetett </w:t>
      </w:r>
      <w:r w:rsidR="00F04DF9" w:rsidRPr="002617BA">
        <w:t>módon</w:t>
      </w:r>
      <w:r w:rsidRPr="002617BA">
        <w:t xml:space="preserve"> lehet felhasználni.</w:t>
      </w:r>
      <w:r w:rsidRPr="002617BA">
        <w:rPr>
          <w:rStyle w:val="HTML-kd"/>
          <w:rFonts w:eastAsiaTheme="minorEastAsia"/>
        </w:rPr>
        <w:t>)</w:t>
      </w:r>
    </w:p>
    <w:p w:rsidR="002617BA" w:rsidRPr="002617BA" w:rsidRDefault="00054DC9" w:rsidP="002617BA">
      <w:pPr>
        <w:pStyle w:val="Cmsor4"/>
      </w:pPr>
      <w:r>
        <w:t>Subflow-ként</w:t>
      </w:r>
    </w:p>
    <w:p w:rsidR="002617BA" w:rsidRPr="002617BA" w:rsidRDefault="002617BA" w:rsidP="00345C2E">
      <w:pPr>
        <w:pStyle w:val="Listaszerbekezds"/>
        <w:numPr>
          <w:ilvl w:val="0"/>
          <w:numId w:val="0"/>
        </w:numPr>
        <w:ind w:left="360"/>
      </w:pPr>
      <w:r w:rsidRPr="002617BA">
        <w:t>Lehető</w:t>
      </w:r>
      <w:r w:rsidR="005B71F9">
        <w:t>ségünk van a meglévő node-jaink</w:t>
      </w:r>
      <w:r w:rsidRPr="002617BA">
        <w:t>ból egy új node létrehozására, ez főleg az átláthatóságot és a hierarchikus tervezést hivatott megkönnyíteni</w:t>
      </w:r>
      <w:r w:rsidR="000E4B36">
        <w:t>. A Node-RED</w:t>
      </w:r>
      <w:r w:rsidRPr="002617BA">
        <w:t xml:space="preserve"> web browser-es kezelő felületén a jobb felső sarok</w:t>
      </w:r>
      <w:r w:rsidR="00333B4F">
        <w:t>ban található 3 egymás alatti ví</w:t>
      </w:r>
      <w:r w:rsidRPr="002617BA">
        <w:t>zszintes vonalra klikkelve</w:t>
      </w:r>
      <w:r w:rsidR="00F04DF9">
        <w:t xml:space="preserve"> </w:t>
      </w:r>
      <w:r w:rsidRPr="002617BA">
        <w:t xml:space="preserve">( </w:t>
      </w:r>
      <w:r w:rsidRPr="002617BA">
        <w:rPr>
          <w:noProof/>
          <w:lang w:eastAsia="hu-HU" w:bidi="ar-SA"/>
        </w:rPr>
        <w:drawing>
          <wp:inline distT="0" distB="0" distL="0" distR="0" wp14:anchorId="322C3444" wp14:editId="64DDD7B0">
            <wp:extent cx="314325" cy="2120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), kiválasztjuk a create subflow opciót. Ezek után hozzá adhatunk maximum 1 bemenetet, és tetszőleges számú kimenetet a subflow-nk hoz. És kialakíthatunk egy flow-t a hozzátartozó logikával. </w:t>
      </w:r>
    </w:p>
    <w:p w:rsidR="002617BA" w:rsidRDefault="002617BA" w:rsidP="00345C2E">
      <w:pPr>
        <w:pStyle w:val="Kp"/>
      </w:pPr>
      <w:r w:rsidRPr="002617BA">
        <w:drawing>
          <wp:inline distT="0" distB="0" distL="0" distR="0" wp14:anchorId="65A42939" wp14:editId="65CE54C9">
            <wp:extent cx="5764530" cy="26917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89" w:rsidRPr="00E10689" w:rsidRDefault="00E10689" w:rsidP="00E10689">
      <w:pPr>
        <w:pStyle w:val="Kpalrs"/>
        <w:rPr>
          <w:lang w:eastAsia="hu-HU" w:bidi="ar-SA"/>
        </w:rPr>
      </w:pPr>
      <w:r>
        <w:t>9. ábra</w:t>
      </w:r>
    </w:p>
    <w:p w:rsidR="002617BA" w:rsidRPr="002617BA" w:rsidRDefault="002617BA" w:rsidP="002617BA">
      <w:r w:rsidRPr="002617BA">
        <w:t>Ha ezzel készen</w:t>
      </w:r>
      <w:r w:rsidR="00A95AD3">
        <w:t xml:space="preserve"> vagyunk meg fog jelenni a node </w:t>
      </w:r>
      <w:r w:rsidRPr="002617BA">
        <w:t>listában a subflow menü pont alatt az új node</w:t>
      </w:r>
      <w:r w:rsidR="004F5568">
        <w:t>-</w:t>
      </w:r>
      <w:r w:rsidRPr="002617BA">
        <w:t>unk. Innentől pedig használhatjuk, csak be kell h</w:t>
      </w:r>
      <w:r w:rsidR="004637A2">
        <w:t>ú</w:t>
      </w:r>
      <w:r w:rsidRPr="002617BA">
        <w:t>zni egy flow</w:t>
      </w:r>
      <w:r w:rsidR="00033204">
        <w:t>-</w:t>
      </w:r>
      <w:r w:rsidRPr="002617BA">
        <w:t>ba.</w:t>
      </w:r>
    </w:p>
    <w:p w:rsidR="002617BA" w:rsidRDefault="002617BA" w:rsidP="00345C2E">
      <w:pPr>
        <w:pStyle w:val="Kp"/>
      </w:pPr>
      <w:r w:rsidRPr="00345C2E">
        <w:drawing>
          <wp:inline distT="0" distB="0" distL="0" distR="0" wp14:anchorId="2545802E" wp14:editId="76533E2C">
            <wp:extent cx="1170305" cy="17919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</w:t>
      </w:r>
      <w:r w:rsidRPr="002617BA">
        <w:drawing>
          <wp:inline distT="0" distB="0" distL="0" distR="0" wp14:anchorId="7285198A" wp14:editId="7731B133">
            <wp:extent cx="4104005" cy="86296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961" w:rsidRPr="004C2961" w:rsidRDefault="004C2961" w:rsidP="004C2961">
      <w:pPr>
        <w:pStyle w:val="Kpalrs"/>
        <w:rPr>
          <w:lang w:eastAsia="hu-HU" w:bidi="ar-SA"/>
        </w:rPr>
      </w:pPr>
      <w:r>
        <w:t>10. ábra</w:t>
      </w:r>
    </w:p>
    <w:p w:rsidR="00345C2E" w:rsidRPr="00345C2E" w:rsidRDefault="00345C2E" w:rsidP="00345C2E">
      <w:pPr>
        <w:pStyle w:val="Cmsor4"/>
      </w:pPr>
      <w:r w:rsidRPr="00345C2E">
        <w:t>Manuálisan (Saját no</w:t>
      </w:r>
      <w:r>
        <w:t>de készítése/node-ok felépítése)</w:t>
      </w:r>
      <w:r w:rsidRPr="00345C2E">
        <w:t>:</w:t>
      </w:r>
    </w:p>
    <w:p w:rsidR="00345C2E" w:rsidRDefault="00990069" w:rsidP="002617BA">
      <w:r>
        <w:t>Minden node két</w:t>
      </w:r>
      <w:r w:rsidR="002617BA" w:rsidRPr="002617BA">
        <w:t xml:space="preserve"> fájlból felépíthető manuálisan is. Egy </w:t>
      </w:r>
      <w:r w:rsidR="006776F9">
        <w:t>HTML</w:t>
      </w:r>
      <w:r w:rsidR="002617BA" w:rsidRPr="002617BA">
        <w:t xml:space="preserve"> és egy </w:t>
      </w:r>
      <w:r w:rsidR="005910C9" w:rsidRPr="002617BA">
        <w:t>JavaScript</w:t>
      </w:r>
      <w:r w:rsidR="002617BA" w:rsidRPr="002617BA">
        <w:t xml:space="preserve"> fileból. Ezek nevének meg kell egyeznie, és az alábbi formátumra </w:t>
      </w:r>
      <w:r w:rsidR="005910C9" w:rsidRPr="002617BA">
        <w:t>illes</w:t>
      </w:r>
      <w:r w:rsidR="005910C9">
        <w:t>zkedni: az első karakterek ’–’-</w:t>
      </w:r>
      <w:r w:rsidR="002617BA" w:rsidRPr="002617BA">
        <w:t>ig egy számkódot reprezent</w:t>
      </w:r>
      <w:r w:rsidR="005910C9">
        <w:t>álnak, ezt követi a név.html/js</w:t>
      </w:r>
      <w:r w:rsidR="002617BA" w:rsidRPr="002617BA">
        <w:t xml:space="preserve"> attól </w:t>
      </w:r>
      <w:r w:rsidR="005910C9" w:rsidRPr="002617BA">
        <w:t>függően,</w:t>
      </w:r>
      <w:r w:rsidR="002617BA" w:rsidRPr="002617BA">
        <w:t xml:space="preserve"> hogy melyik </w:t>
      </w:r>
      <w:r w:rsidR="005910C9" w:rsidRPr="002617BA">
        <w:t>file (pl.</w:t>
      </w:r>
      <w:r w:rsidR="002617BA" w:rsidRPr="002617BA">
        <w:t xml:space="preserve"> 99-pelda.js , 99-pelda.html).</w:t>
      </w:r>
    </w:p>
    <w:p w:rsidR="00345C2E" w:rsidRDefault="002617BA" w:rsidP="002617BA">
      <w:r w:rsidRPr="002617BA">
        <w:t>Ezeket a fileokat a C:\Users\”felhasználó név”\AppData\Roaming\npm\node_modules\node-red\nodes map</w:t>
      </w:r>
      <w:r w:rsidR="00E3080A">
        <w:t xml:space="preserve">pába kell </w:t>
      </w:r>
      <w:r w:rsidR="005910C9">
        <w:t>elhelyezni,</w:t>
      </w:r>
      <w:r w:rsidR="00E3080A">
        <w:t xml:space="preserve"> ha globáli</w:t>
      </w:r>
      <w:r w:rsidRPr="002617BA">
        <w:t xml:space="preserve">san lett a </w:t>
      </w:r>
      <w:r w:rsidR="00F13E82">
        <w:t>Node-RED</w:t>
      </w:r>
      <w:r w:rsidRPr="002617BA">
        <w:t xml:space="preserve"> telepítve, ellenkező esetben a telepítési mappába. </w:t>
      </w:r>
    </w:p>
    <w:p w:rsidR="002617BA" w:rsidRPr="002617BA" w:rsidRDefault="00082E2A" w:rsidP="002617BA">
      <w:r>
        <w:t>A N</w:t>
      </w:r>
      <w:r w:rsidR="002617BA" w:rsidRPr="002617BA">
        <w:t>ode-</w:t>
      </w:r>
      <w:r>
        <w:t>RED</w:t>
      </w:r>
      <w:r w:rsidR="002617BA" w:rsidRPr="002617BA">
        <w:t xml:space="preserve"> működését és elérési útvonalait személyre lehet szabni (</w:t>
      </w:r>
      <w:r w:rsidR="00345C2E">
        <w:t>kellő</w:t>
      </w:r>
      <w:r w:rsidR="002617BA" w:rsidRPr="002617BA">
        <w:t xml:space="preserve"> hozzáértéssel), a settings.js file manipulálásával (ami a no</w:t>
      </w:r>
      <w:r w:rsidR="00345C2E">
        <w:t>de red könyvtárban található).(</w:t>
      </w:r>
      <w:r w:rsidR="005910C9" w:rsidRPr="002617BA">
        <w:t>Megj.</w:t>
      </w:r>
      <w:r w:rsidR="002617BA" w:rsidRPr="002617BA">
        <w:t>: A node</w:t>
      </w:r>
      <w:r w:rsidR="00CD2D9A">
        <w:t>-</w:t>
      </w:r>
      <w:r w:rsidR="002617BA" w:rsidRPr="002617BA">
        <w:t xml:space="preserve">ok készítéséről jó leírás és példa található a </w:t>
      </w:r>
      <w:r w:rsidR="005910C9">
        <w:t>Node-RED</w:t>
      </w:r>
      <w:r w:rsidR="00143648">
        <w:t xml:space="preserve"> weboldalán</w:t>
      </w:r>
      <w:r w:rsidR="002617BA" w:rsidRPr="002617BA">
        <w:t>)</w:t>
      </w:r>
    </w:p>
    <w:p w:rsidR="002617BA" w:rsidRDefault="002617BA" w:rsidP="002617BA">
      <w:r w:rsidRPr="002617BA">
        <w:t xml:space="preserve"> A </w:t>
      </w:r>
      <w:r w:rsidR="00207907">
        <w:t>HTML</w:t>
      </w:r>
      <w:r w:rsidR="008524C6">
        <w:t xml:space="preserve"> file: Ez </w:t>
      </w:r>
      <w:r w:rsidRPr="002617BA">
        <w:t>a node konfigurációjáért felel, innen fogja tudni a browser-es grafikus felületünk, hogy hogyan kell kezelnie a node</w:t>
      </w:r>
      <w:r w:rsidR="0075451F">
        <w:t>-</w:t>
      </w:r>
      <w:r w:rsidRPr="002617BA">
        <w:t>ot, mi a bemenetek illetve kimenetek száma, milyen konfigurációs ablakot dobjon fel mikor ráklikkelün</w:t>
      </w:r>
      <w:r w:rsidR="00BF4079">
        <w:t>k, melyik tí</w:t>
      </w:r>
      <w:r w:rsidR="006D5AAD">
        <w:t>pusba soroló</w:t>
      </w:r>
      <w:r w:rsidRPr="002617BA">
        <w:t>dik a node listában, hogy néz ki az ikonja, milyen leírást tartalmaz az info ablaka stb.</w:t>
      </w:r>
    </w:p>
    <w:p w:rsidR="004210B5" w:rsidRPr="002617BA" w:rsidRDefault="004210B5" w:rsidP="002617BA">
      <w:r>
        <w:t xml:space="preserve">Példa </w:t>
      </w:r>
      <w:r w:rsidR="00D53B96">
        <w:t>HTML</w:t>
      </w:r>
      <w:r>
        <w:t xml:space="preserve"> részlet:</w:t>
      </w:r>
    </w:p>
    <w:p w:rsidR="009A5DBA" w:rsidRPr="009A5DBA" w:rsidRDefault="009A5DBA" w:rsidP="009A5DBA">
      <w:pPr>
        <w:pStyle w:val="Kd"/>
      </w:pPr>
      <w:r w:rsidRPr="009A5DBA">
        <w:t>&lt;script type="text/javascript"&gt;</w:t>
      </w:r>
    </w:p>
    <w:p w:rsidR="009A5DBA" w:rsidRPr="009A5DBA" w:rsidRDefault="009A5DBA" w:rsidP="009A5DBA">
      <w:pPr>
        <w:pStyle w:val="Kd"/>
      </w:pPr>
      <w:r w:rsidRPr="009A5DBA">
        <w:t xml:space="preserve">    RED.nodes.registerType('Pathfinding',{</w:t>
      </w:r>
    </w:p>
    <w:p w:rsidR="009A5DBA" w:rsidRPr="009A5DBA" w:rsidRDefault="009A5DBA" w:rsidP="009A5DBA">
      <w:pPr>
        <w:pStyle w:val="Kd"/>
      </w:pPr>
      <w:r w:rsidRPr="009A5DBA">
        <w:t xml:space="preserve">        category: 'advanced',      // the palette category</w:t>
      </w:r>
    </w:p>
    <w:p w:rsidR="009A5DBA" w:rsidRPr="009A5DBA" w:rsidRDefault="009A5DBA" w:rsidP="009A5DBA">
      <w:pPr>
        <w:pStyle w:val="Kd"/>
      </w:pPr>
      <w:r w:rsidRPr="009A5DBA">
        <w:t xml:space="preserve">        defaults: {             // defines the editable properties of the node</w:t>
      </w:r>
    </w:p>
    <w:p w:rsidR="009A5DBA" w:rsidRPr="009A5DBA" w:rsidRDefault="009A5DBA" w:rsidP="009A5DBA">
      <w:pPr>
        <w:pStyle w:val="Kd"/>
      </w:pPr>
      <w:r w:rsidRPr="009A5DBA">
        <w:t xml:space="preserve">            name: {value:"Pathfinder mk1"},   //  along with default values.</w:t>
      </w:r>
    </w:p>
    <w:p w:rsidR="009A5DBA" w:rsidRPr="009A5DBA" w:rsidRDefault="009A5DBA" w:rsidP="009A5DBA">
      <w:pPr>
        <w:pStyle w:val="Kd"/>
      </w:pPr>
      <w:r w:rsidRPr="009A5DBA">
        <w:t xml:space="preserve">            topic: {value:"nem fontos", required:false}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inputs:1,               // set the number of inputs - only 0 or 1</w:t>
      </w:r>
    </w:p>
    <w:p w:rsidR="009A5DBA" w:rsidRPr="009A5DBA" w:rsidRDefault="009A5DBA" w:rsidP="009A5DBA">
      <w:pPr>
        <w:pStyle w:val="Kd"/>
      </w:pPr>
      <w:r w:rsidRPr="009A5DBA">
        <w:t xml:space="preserve">        outputs:3,              // set the number of outputs - 0 to n</w:t>
      </w:r>
    </w:p>
    <w:p w:rsidR="009A5DBA" w:rsidRPr="009A5DBA" w:rsidRDefault="009A5DBA" w:rsidP="009A5DBA">
      <w:pPr>
        <w:pStyle w:val="Kd"/>
      </w:pPr>
      <w:r w:rsidRPr="009A5DBA">
        <w:t xml:space="preserve">        // set the icon (held in icons dir below where you save the node)</w:t>
      </w:r>
    </w:p>
    <w:p w:rsidR="009A5DBA" w:rsidRPr="009A5DBA" w:rsidRDefault="009A5DBA" w:rsidP="009A5DBA">
      <w:pPr>
        <w:pStyle w:val="Kd"/>
      </w:pPr>
      <w:r w:rsidRPr="009A5DBA">
        <w:t xml:space="preserve">        icon: "function.png",     // saved in  icons/myicon.png</w:t>
      </w:r>
    </w:p>
    <w:p w:rsidR="009A5DBA" w:rsidRPr="009A5DBA" w:rsidRDefault="009A5DBA" w:rsidP="009A5DBA">
      <w:pPr>
        <w:pStyle w:val="Kd"/>
      </w:pPr>
      <w:r w:rsidRPr="009A5DBA">
        <w:tab/>
      </w:r>
      <w:r w:rsidRPr="009A5DBA">
        <w:tab/>
        <w:t>color:"gray",</w:t>
      </w:r>
    </w:p>
    <w:p w:rsidR="009A5DBA" w:rsidRPr="009A5DBA" w:rsidRDefault="009A5DBA" w:rsidP="009A5DBA">
      <w:pPr>
        <w:pStyle w:val="Kd"/>
      </w:pPr>
      <w:r w:rsidRPr="009A5DBA">
        <w:t xml:space="preserve">        label: function() {     // sets the default label contents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this.name||this.topic||"Pathfinding";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labelStyle: function() { // sets the class to apply to the label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this.name?"node_label_italic":"";</w:t>
      </w:r>
    </w:p>
    <w:p w:rsidR="009A5DBA" w:rsidRPr="009A5DBA" w:rsidRDefault="009A5DBA" w:rsidP="009A5DBA">
      <w:pPr>
        <w:pStyle w:val="Kd"/>
      </w:pPr>
      <w:r w:rsidRPr="009A5DBA">
        <w:t xml:space="preserve">        }</w:t>
      </w:r>
    </w:p>
    <w:p w:rsidR="009A5DBA" w:rsidRPr="009A5DBA" w:rsidRDefault="009A5DBA" w:rsidP="009A5DBA">
      <w:pPr>
        <w:pStyle w:val="Kd"/>
      </w:pPr>
      <w:r w:rsidRPr="009A5DBA">
        <w:t xml:space="preserve">    });</w:t>
      </w:r>
    </w:p>
    <w:p w:rsidR="002617BA" w:rsidRDefault="009A5DBA" w:rsidP="009A5DBA">
      <w:pPr>
        <w:pStyle w:val="Kd"/>
      </w:pPr>
      <w:r w:rsidRPr="009A5DBA">
        <w:t>&lt;/script&gt;</w:t>
      </w:r>
    </w:p>
    <w:p w:rsidR="002617BA" w:rsidRPr="002617BA" w:rsidRDefault="002617BA" w:rsidP="002617BA">
      <w:pPr>
        <w:pStyle w:val="Cmsor5"/>
      </w:pPr>
      <w:r w:rsidRPr="002617BA">
        <w:t xml:space="preserve">A </w:t>
      </w:r>
      <w:r w:rsidR="00156CE2" w:rsidRPr="002617BA">
        <w:t>JavaScript</w:t>
      </w:r>
      <w:r w:rsidRPr="002617BA">
        <w:t xml:space="preserve"> file:</w:t>
      </w:r>
    </w:p>
    <w:p w:rsidR="00345C2E" w:rsidRDefault="002617BA" w:rsidP="002617BA">
      <w:r w:rsidRPr="002617BA">
        <w:t>A node viselkedését egy</w:t>
      </w:r>
      <w:r w:rsidR="00773974">
        <w:t xml:space="preserve"> javascript file-ban tudjuk megí</w:t>
      </w:r>
      <w:r w:rsidRPr="002617BA">
        <w:t>rni.  A function node-hoz képest meg van az az előnye hogy itt include-olhatunk( javascriptben requre) más  library-ket . (Megj</w:t>
      </w:r>
      <w:r w:rsidR="00A34F4B">
        <w:t>.</w:t>
      </w:r>
      <w:r w:rsidRPr="002617BA">
        <w:t xml:space="preserve">: Nagy könnyítést </w:t>
      </w:r>
      <w:r w:rsidR="00156CE2" w:rsidRPr="002617BA">
        <w:t>jelent,</w:t>
      </w:r>
      <w:r w:rsidRPr="002617BA">
        <w:t xml:space="preserve"> hogy rengeteg problémára található library az npmjs.com-on amit egy npm install paranc</w:t>
      </w:r>
      <w:r w:rsidR="006E546A">
        <w:t>c</w:t>
      </w:r>
      <w:r w:rsidRPr="002617BA">
        <w:t>sal már használatra késszé is tehetünk. )</w:t>
      </w:r>
    </w:p>
    <w:p w:rsidR="002617BA" w:rsidRDefault="00B566D2" w:rsidP="002617BA">
      <w:r>
        <w:t xml:space="preserve">Alapvető js </w:t>
      </w:r>
      <w:r w:rsidR="002617BA" w:rsidRPr="002617BA">
        <w:t>program keret:</w:t>
      </w:r>
    </w:p>
    <w:p w:rsidR="00E966C4" w:rsidRPr="00E966C4" w:rsidRDefault="00E966C4" w:rsidP="00E966C4">
      <w:pPr>
        <w:pStyle w:val="Kd"/>
      </w:pPr>
      <w:r w:rsidRPr="00E966C4">
        <w:t>module.exports = function(RED) {</w:t>
      </w:r>
    </w:p>
    <w:p w:rsidR="00E966C4" w:rsidRPr="00E966C4" w:rsidRDefault="00E966C4" w:rsidP="00E966C4">
      <w:pPr>
        <w:pStyle w:val="Kd"/>
      </w:pPr>
      <w:r w:rsidRPr="00E966C4">
        <w:t xml:space="preserve">    "use strict";</w:t>
      </w:r>
    </w:p>
    <w:p w:rsidR="00E966C4" w:rsidRPr="00E966C4" w:rsidRDefault="00E966C4" w:rsidP="00E966C4">
      <w:pPr>
        <w:pStyle w:val="Kd"/>
      </w:pPr>
      <w:r w:rsidRPr="00E966C4">
        <w:t xml:space="preserve">    // require any external libraries we may need....</w:t>
      </w:r>
    </w:p>
    <w:p w:rsidR="00E966C4" w:rsidRPr="00E966C4" w:rsidRDefault="00E966C4" w:rsidP="00E966C4">
      <w:pPr>
        <w:pStyle w:val="Kd"/>
      </w:pPr>
      <w:r w:rsidRPr="00E966C4">
        <w:t xml:space="preserve">   </w:t>
      </w:r>
    </w:p>
    <w:p w:rsidR="00E966C4" w:rsidRPr="00E966C4" w:rsidRDefault="00E966C4" w:rsidP="00E966C4">
      <w:pPr>
        <w:pStyle w:val="Kd"/>
      </w:pPr>
      <w:r w:rsidRPr="00E966C4">
        <w:tab/>
        <w:t>var PF = require('pathfinding');</w:t>
      </w:r>
    </w:p>
    <w:p w:rsidR="00E966C4" w:rsidRPr="00E966C4" w:rsidRDefault="00E966C4" w:rsidP="00E966C4">
      <w:pPr>
        <w:pStyle w:val="Kd"/>
      </w:pPr>
      <w:r w:rsidRPr="00E966C4">
        <w:t xml:space="preserve">    // The main node definition - most things happen in here</w:t>
      </w:r>
    </w:p>
    <w:p w:rsidR="00E966C4" w:rsidRPr="00E966C4" w:rsidRDefault="00E966C4" w:rsidP="00E966C4">
      <w:pPr>
        <w:pStyle w:val="Kd"/>
      </w:pPr>
      <w:r w:rsidRPr="00E966C4">
        <w:t xml:space="preserve">    function PathfindingNode(n) {</w:t>
      </w:r>
    </w:p>
    <w:p w:rsidR="00E966C4" w:rsidRPr="00E966C4" w:rsidRDefault="00E966C4" w:rsidP="00E966C4">
      <w:pPr>
        <w:pStyle w:val="Kd"/>
      </w:pPr>
      <w:r w:rsidRPr="00E966C4">
        <w:t xml:space="preserve">        // Create a RED node</w:t>
      </w:r>
    </w:p>
    <w:p w:rsidR="00E966C4" w:rsidRPr="00E966C4" w:rsidRDefault="00E966C4" w:rsidP="00E966C4">
      <w:pPr>
        <w:pStyle w:val="Kd"/>
      </w:pPr>
      <w:r w:rsidRPr="00E966C4">
        <w:t xml:space="preserve">        RED.nodes.createNode(this,n);</w:t>
      </w:r>
    </w:p>
    <w:p w:rsidR="00E966C4" w:rsidRPr="00E966C4" w:rsidRDefault="00E966C4" w:rsidP="00E966C4">
      <w:pPr>
        <w:pStyle w:val="Kd"/>
      </w:pPr>
      <w:r w:rsidRPr="00E966C4">
        <w:t xml:space="preserve">        this.topic = n.topic;</w:t>
      </w:r>
    </w:p>
    <w:p w:rsidR="00E966C4" w:rsidRPr="00E966C4" w:rsidRDefault="00E966C4" w:rsidP="00E966C4">
      <w:pPr>
        <w:pStyle w:val="Kd"/>
      </w:pPr>
      <w:r>
        <w:t xml:space="preserve">        var node = this;</w:t>
      </w:r>
    </w:p>
    <w:p w:rsidR="00E966C4" w:rsidRPr="002617BA" w:rsidRDefault="00E966C4" w:rsidP="00E966C4">
      <w:pPr>
        <w:pStyle w:val="Kd"/>
      </w:pPr>
      <w:r w:rsidRPr="00E966C4">
        <w:t xml:space="preserve">        this.on('input', function (msg) {</w:t>
      </w:r>
    </w:p>
    <w:p w:rsidR="002617BA" w:rsidRPr="002617BA" w:rsidRDefault="002617BA" w:rsidP="002617BA"/>
    <w:p w:rsidR="002617BA" w:rsidRDefault="002617BA" w:rsidP="002617BA">
      <w:r w:rsidRPr="002617BA">
        <w:t xml:space="preserve">Valamilyen </w:t>
      </w:r>
      <w:r w:rsidR="00156CE2" w:rsidRPr="002617BA">
        <w:t>lo</w:t>
      </w:r>
      <w:r w:rsidR="00156CE2">
        <w:t>gika,</w:t>
      </w:r>
      <w:r w:rsidR="00267484">
        <w:t xml:space="preserve"> amit csinál a node, ez hívó</w:t>
      </w:r>
      <w:r w:rsidRPr="002617BA">
        <w:t>dik meg mikor valamilyen msg érkezik a bemenetre.</w:t>
      </w:r>
    </w:p>
    <w:p w:rsidR="00E966C4" w:rsidRPr="00E966C4" w:rsidRDefault="00E966C4" w:rsidP="00E966C4">
      <w:pPr>
        <w:pStyle w:val="Kd"/>
      </w:pPr>
      <w:r w:rsidRPr="00E966C4">
        <w:t xml:space="preserve">        this.on("close", function() {</w:t>
      </w:r>
    </w:p>
    <w:p w:rsidR="00E966C4" w:rsidRPr="00E966C4" w:rsidRDefault="00E966C4" w:rsidP="00E966C4">
      <w:pPr>
        <w:pStyle w:val="Kd"/>
      </w:pPr>
      <w:r w:rsidRPr="00E966C4">
        <w:t xml:space="preserve">            // Called when the node is shutdown - eg on redeploy.</w:t>
      </w:r>
    </w:p>
    <w:p w:rsidR="00E966C4" w:rsidRPr="00E966C4" w:rsidRDefault="00E966C4" w:rsidP="00E966C4">
      <w:pPr>
        <w:pStyle w:val="Kd"/>
      </w:pPr>
      <w:r w:rsidRPr="00E966C4">
        <w:t xml:space="preserve">            // Allows ports to be closed, connections dropped etc.</w:t>
      </w:r>
    </w:p>
    <w:p w:rsidR="00E966C4" w:rsidRPr="00E966C4" w:rsidRDefault="00E966C4" w:rsidP="00E966C4">
      <w:pPr>
        <w:pStyle w:val="Kd"/>
      </w:pPr>
      <w:r w:rsidRPr="00E966C4">
        <w:t xml:space="preserve">            // eg: node.client.disconnect();</w:t>
      </w:r>
    </w:p>
    <w:p w:rsidR="00E966C4" w:rsidRPr="00E966C4" w:rsidRDefault="00E966C4" w:rsidP="00E966C4">
      <w:pPr>
        <w:pStyle w:val="Kd"/>
      </w:pPr>
      <w:r w:rsidRPr="00E966C4">
        <w:t xml:space="preserve">        });</w:t>
      </w:r>
    </w:p>
    <w:p w:rsidR="00E966C4" w:rsidRPr="00E966C4" w:rsidRDefault="00E966C4" w:rsidP="00E966C4">
      <w:pPr>
        <w:pStyle w:val="Kd"/>
      </w:pPr>
      <w:r w:rsidRPr="00E966C4">
        <w:t xml:space="preserve">    }</w:t>
      </w:r>
    </w:p>
    <w:p w:rsidR="00E966C4" w:rsidRPr="00E966C4" w:rsidRDefault="00E966C4" w:rsidP="00E966C4">
      <w:pPr>
        <w:pStyle w:val="Kd"/>
      </w:pPr>
    </w:p>
    <w:p w:rsidR="00E966C4" w:rsidRPr="00E966C4" w:rsidRDefault="00E966C4" w:rsidP="00E966C4">
      <w:pPr>
        <w:pStyle w:val="Kd"/>
      </w:pPr>
      <w:r w:rsidRPr="00E966C4">
        <w:t xml:space="preserve">    // Register the node by name. This must be called before overriding any of the</w:t>
      </w:r>
    </w:p>
    <w:p w:rsidR="00E966C4" w:rsidRPr="00E966C4" w:rsidRDefault="00E966C4" w:rsidP="00E966C4">
      <w:pPr>
        <w:pStyle w:val="Kd"/>
      </w:pPr>
      <w:r w:rsidRPr="00E966C4">
        <w:t xml:space="preserve">    // Node functions.</w:t>
      </w:r>
    </w:p>
    <w:p w:rsidR="00E966C4" w:rsidRPr="00E966C4" w:rsidRDefault="00E966C4" w:rsidP="00E966C4">
      <w:pPr>
        <w:pStyle w:val="Kd"/>
      </w:pPr>
      <w:r w:rsidRPr="00E966C4">
        <w:t xml:space="preserve">    RED.nodes.registerType("Pathfinding",PathfindingNode);</w:t>
      </w:r>
    </w:p>
    <w:p w:rsidR="00E966C4" w:rsidRPr="00E966C4" w:rsidRDefault="00E966C4" w:rsidP="00E966C4">
      <w:pPr>
        <w:pStyle w:val="Kd"/>
      </w:pPr>
    </w:p>
    <w:p w:rsidR="002617BA" w:rsidRPr="002617BA" w:rsidRDefault="00E966C4" w:rsidP="00E966C4">
      <w:pPr>
        <w:pStyle w:val="Kd"/>
      </w:pPr>
      <w:r w:rsidRPr="00E966C4">
        <w:t>}</w:t>
      </w:r>
    </w:p>
    <w:p w:rsidR="00345C2E" w:rsidRDefault="00345C2E" w:rsidP="00345C2E">
      <w:pPr>
        <w:pStyle w:val="Cmsor3"/>
      </w:pPr>
      <w:bookmarkStart w:id="9" w:name="_Toc437459462"/>
      <w:r w:rsidRPr="00345C2E">
        <w:t>Message kezelés</w:t>
      </w:r>
      <w:bookmarkEnd w:id="9"/>
    </w:p>
    <w:p w:rsidR="00345C2E" w:rsidRDefault="00156CE2" w:rsidP="00345C2E">
      <w:r>
        <w:t>Node-RED</w:t>
      </w:r>
      <w:r w:rsidR="00345C2E" w:rsidRPr="00345C2E">
        <w:t>-ben message-ekkel</w:t>
      </w:r>
      <w:r w:rsidR="00345C2E">
        <w:t xml:space="preserve"> </w:t>
      </w:r>
      <w:r w:rsidR="00345C2E" w:rsidRPr="00345C2E">
        <w:t>kommunik</w:t>
      </w:r>
      <w:r w:rsidR="00AA1C6E">
        <w:t>álnak a node-ok, ezek JSON objek</w:t>
      </w:r>
      <w:r w:rsidR="00345C2E" w:rsidRPr="00345C2E">
        <w:t xml:space="preserve">tumok amikre msg-ként hivatkozhatunk. Minden msg-nek van egy msg.payload </w:t>
      </w:r>
      <w:r w:rsidR="002049DB" w:rsidRPr="00345C2E">
        <w:t>property-je,</w:t>
      </w:r>
      <w:r w:rsidR="00345C2E" w:rsidRPr="00345C2E">
        <w:t xml:space="preserve"> ebben tároljuk a hasznos adatokat, ezen felül még msg.topic property-vel is rendelkezik sok default node álta</w:t>
      </w:r>
      <w:r w:rsidR="0068503D">
        <w:t>l generált msg, ennek az oka a N</w:t>
      </w:r>
      <w:r w:rsidR="00345C2E" w:rsidRPr="00345C2E">
        <w:t xml:space="preserve">ode </w:t>
      </w:r>
      <w:r w:rsidR="0068503D">
        <w:t>RED</w:t>
      </w:r>
      <w:r w:rsidR="00345C2E" w:rsidRPr="00345C2E">
        <w:t xml:space="preserve"> </w:t>
      </w:r>
      <w:r w:rsidR="0068503D">
        <w:t>MQTT</w:t>
      </w:r>
      <w:r w:rsidR="00345C2E" w:rsidRPr="00345C2E">
        <w:t>-s származásban keresendő.  Vannak olyan node</w:t>
      </w:r>
      <w:r w:rsidR="002049DB">
        <w:t>-</w:t>
      </w:r>
      <w:r w:rsidR="00345C2E" w:rsidRPr="00345C2E">
        <w:t>ok amik több property-t is használnak, ilyen például a file („in”) node ami ha nem égetve kapja meg az olvasni kívánt file elérési útvonalát, akkor a msg.filename property-től várja ezt. De a saját node</w:t>
      </w:r>
      <w:r w:rsidR="00DE2890">
        <w:t>-</w:t>
      </w:r>
      <w:r w:rsidR="00345C2E" w:rsidRPr="00345C2E">
        <w:t>jainkban is tetszőleges számú property-t bevezethetünk.(Megj</w:t>
      </w:r>
      <w:r w:rsidR="0033325C">
        <w:t>.</w:t>
      </w:r>
      <w:r w:rsidR="00A01EB0">
        <w:t>: a msg-k két</w:t>
      </w:r>
      <w:r w:rsidR="00345C2E" w:rsidRPr="00345C2E">
        <w:t xml:space="preserve"> node közötti property manipulációjára nagyon hasznos a function node, </w:t>
      </w:r>
      <w:r w:rsidR="005F2ED1" w:rsidRPr="00345C2E">
        <w:t>így</w:t>
      </w:r>
      <w:r w:rsidR="00345C2E" w:rsidRPr="00345C2E">
        <w:t xml:space="preserve"> </w:t>
      </w:r>
      <w:r w:rsidR="005F2ED1" w:rsidRPr="00345C2E">
        <w:t>pl.</w:t>
      </w:r>
      <w:r w:rsidR="00345C2E" w:rsidRPr="00345C2E">
        <w:t xml:space="preserve"> az msg.filename=msg.payload kód beiktatásával a file in számára feldolgozhatóvá lehet tenni egy sima msg-t)</w:t>
      </w:r>
    </w:p>
    <w:p w:rsidR="00345C2E" w:rsidRPr="00345C2E" w:rsidRDefault="00345C2E" w:rsidP="00345C2E">
      <w:pPr>
        <w:pStyle w:val="Cmsor4"/>
      </w:pPr>
      <w:r w:rsidRPr="00345C2E">
        <w:t>P</w:t>
      </w:r>
      <w:r w:rsidR="00054DC9">
        <w:t>élda kódok üzenet manipulációra</w:t>
      </w:r>
    </w:p>
    <w:p w:rsidR="00345C2E" w:rsidRPr="00345C2E" w:rsidRDefault="00345C2E" w:rsidP="00345C2E">
      <w:r w:rsidRPr="00345C2E">
        <w:t xml:space="preserve">Üzenet tovább küldése: </w:t>
      </w:r>
    </w:p>
    <w:p w:rsidR="00345C2E" w:rsidRPr="00345C2E" w:rsidRDefault="00345C2E" w:rsidP="0045251C">
      <w:pPr>
        <w:pStyle w:val="Kd"/>
      </w:pPr>
      <w:r w:rsidRPr="00345C2E">
        <w:tab/>
        <w:t>return msg;</w:t>
      </w:r>
    </w:p>
    <w:p w:rsidR="00345C2E" w:rsidRPr="00345C2E" w:rsidRDefault="00345C2E" w:rsidP="00345C2E">
      <w:r w:rsidRPr="00345C2E">
        <w:t xml:space="preserve"> Új üzenet létrehozása és továbbküldése: </w:t>
      </w:r>
    </w:p>
    <w:p w:rsidR="00345C2E" w:rsidRPr="00345C2E" w:rsidRDefault="00345C2E" w:rsidP="0045251C">
      <w:pPr>
        <w:pStyle w:val="Kd"/>
      </w:pPr>
      <w:r w:rsidRPr="00345C2E">
        <w:tab/>
        <w:t xml:space="preserve">var newMsg = { payload: "titkos üzenet" };  </w:t>
      </w:r>
    </w:p>
    <w:p w:rsidR="00345C2E" w:rsidRPr="00345C2E" w:rsidRDefault="00345C2E" w:rsidP="0045251C">
      <w:pPr>
        <w:pStyle w:val="Kd"/>
      </w:pPr>
      <w:r w:rsidRPr="00345C2E">
        <w:tab/>
        <w:t>return newMsg;</w:t>
      </w:r>
    </w:p>
    <w:p w:rsidR="00345C2E" w:rsidRPr="00345C2E" w:rsidRDefault="000F0560" w:rsidP="00345C2E">
      <w:r>
        <w:t>Üzenet szétválasztása (Két</w:t>
      </w:r>
      <w:r w:rsidR="00345C2E" w:rsidRPr="00345C2E">
        <w:t xml:space="preserve"> output közül csak az egyiken továbbítja az üzenetet a másikon nem (nem küld NULL üzenetet, amelyik outputra null megy</w:t>
      </w:r>
      <w:r w:rsidR="00FF451C">
        <w:t>,</w:t>
      </w:r>
      <w:r w:rsidR="00345C2E" w:rsidRPr="00345C2E">
        <w:t xml:space="preserve"> azon megszakítja a folyamot))</w:t>
      </w:r>
    </w:p>
    <w:p w:rsidR="00345C2E" w:rsidRPr="0045251C" w:rsidRDefault="00345C2E" w:rsidP="0045251C">
      <w:pPr>
        <w:pStyle w:val="Kd"/>
      </w:pPr>
      <w:r w:rsidRPr="0045251C">
        <w:t>if (msg.topic == "feltetel") {</w:t>
      </w:r>
    </w:p>
    <w:p w:rsidR="00345C2E" w:rsidRPr="0045251C" w:rsidRDefault="00345C2E" w:rsidP="0045251C">
      <w:pPr>
        <w:pStyle w:val="Kd"/>
      </w:pPr>
      <w:r w:rsidRPr="0045251C">
        <w:t xml:space="preserve">   return [ null, msg ];</w:t>
      </w:r>
    </w:p>
    <w:p w:rsidR="00345C2E" w:rsidRPr="0045251C" w:rsidRDefault="00345C2E" w:rsidP="0045251C">
      <w:pPr>
        <w:pStyle w:val="Kd"/>
      </w:pPr>
      <w:r w:rsidRPr="0045251C">
        <w:t>} else {</w:t>
      </w:r>
    </w:p>
    <w:p w:rsidR="00345C2E" w:rsidRPr="0045251C" w:rsidRDefault="00345C2E" w:rsidP="0045251C">
      <w:pPr>
        <w:pStyle w:val="Kd"/>
      </w:pPr>
      <w:r w:rsidRPr="0045251C">
        <w:t xml:space="preserve">   return [ msg, null ];</w:t>
      </w:r>
    </w:p>
    <w:p w:rsidR="00345C2E" w:rsidRPr="0045251C" w:rsidRDefault="00345C2E" w:rsidP="0045251C">
      <w:pPr>
        <w:pStyle w:val="Kd"/>
      </w:pPr>
      <w:r w:rsidRPr="0045251C">
        <w:t>}</w:t>
      </w:r>
    </w:p>
    <w:p w:rsidR="00345C2E" w:rsidRPr="00345C2E" w:rsidRDefault="00345C2E" w:rsidP="00345C2E">
      <w:r w:rsidRPr="00345C2E">
        <w:t>Több üzenet egyszerre kiküldése/üzenet sorosítás: megvalósítható hogy egy adott outputra sorban több msg-t is küldjünk ki az alábbi példán szemléltetve:</w:t>
      </w:r>
    </w:p>
    <w:p w:rsidR="00345C2E" w:rsidRPr="00345C2E" w:rsidRDefault="00345C2E" w:rsidP="0026371F">
      <w:pPr>
        <w:pStyle w:val="Kd"/>
      </w:pPr>
      <w:r w:rsidRPr="00345C2E">
        <w:t>var msg1 = { payload:"elso kimenete az output 1-nek" };</w:t>
      </w:r>
    </w:p>
    <w:p w:rsidR="00345C2E" w:rsidRPr="00345C2E" w:rsidRDefault="00345C2E" w:rsidP="0026371F">
      <w:pPr>
        <w:pStyle w:val="Kd"/>
      </w:pPr>
      <w:r w:rsidRPr="00345C2E">
        <w:t>var msg2 = { payload:"masodik kimenete az output 1-nek" };</w:t>
      </w:r>
    </w:p>
    <w:p w:rsidR="00345C2E" w:rsidRPr="00345C2E" w:rsidRDefault="00345C2E" w:rsidP="0026371F">
      <w:pPr>
        <w:pStyle w:val="Kd"/>
      </w:pPr>
      <w:r w:rsidRPr="00345C2E">
        <w:t>var msg3 = { payload:"harmadik kimenete az output 1-nek" };</w:t>
      </w:r>
    </w:p>
    <w:p w:rsidR="00345C2E" w:rsidRPr="00345C2E" w:rsidRDefault="00345C2E" w:rsidP="0026371F">
      <w:pPr>
        <w:pStyle w:val="Kd"/>
      </w:pPr>
      <w:r w:rsidRPr="00345C2E">
        <w:t>var msg4 = { payload:"egyetlen uzenete az output 2-nek" };</w:t>
      </w:r>
    </w:p>
    <w:p w:rsidR="00345C2E" w:rsidRDefault="00345C2E" w:rsidP="0026371F">
      <w:pPr>
        <w:pStyle w:val="Kd"/>
      </w:pPr>
      <w:r w:rsidRPr="00345C2E">
        <w:t>return [ [ msg1, msg2, msg3 ], msg4 ];</w:t>
      </w:r>
    </w:p>
    <w:p w:rsidR="00345C2E" w:rsidRPr="00345C2E" w:rsidRDefault="00345C2E" w:rsidP="00345C2E">
      <w:r w:rsidRPr="00345C2E">
        <w:t>Aszinkron üzenetküldés: ez nem szakítja meg a node futását csak ki</w:t>
      </w:r>
      <w:r w:rsidR="00916DDE">
        <w:t xml:space="preserve">küld egy üzenetet, de ilyenkor </w:t>
      </w:r>
      <w:r w:rsidRPr="00345C2E">
        <w:t>vigyázni kell, hogy a close event handler rendet rakjon utánunk.</w:t>
      </w:r>
    </w:p>
    <w:p w:rsidR="00345C2E" w:rsidRPr="00345C2E" w:rsidRDefault="00345C2E" w:rsidP="0045251C">
      <w:pPr>
        <w:pStyle w:val="Kd"/>
      </w:pPr>
      <w:r w:rsidRPr="00345C2E">
        <w:t>var msg1 = {payload:"hello aszinkron vilag"};</w:t>
      </w:r>
    </w:p>
    <w:p w:rsidR="00345C2E" w:rsidRPr="00345C2E" w:rsidRDefault="00345C2E" w:rsidP="0045251C">
      <w:pPr>
        <w:pStyle w:val="Kd"/>
      </w:pPr>
      <w:r w:rsidRPr="00345C2E">
        <w:t>node.send(msg1);</w:t>
      </w:r>
    </w:p>
    <w:p w:rsidR="00345C2E" w:rsidRPr="00345C2E" w:rsidRDefault="00E91A8E" w:rsidP="00345C2E">
      <w:pPr>
        <w:pStyle w:val="Cmsor3"/>
      </w:pPr>
      <w:bookmarkStart w:id="10" w:name="_Toc437459463"/>
      <w:r>
        <w:t>MQTT</w:t>
      </w:r>
      <w:r w:rsidR="003C7ED9">
        <w:t xml:space="preserve"> És a Node R</w:t>
      </w:r>
      <w:bookmarkEnd w:id="10"/>
      <w:r w:rsidR="003C7ED9">
        <w:t>ED</w:t>
      </w:r>
    </w:p>
    <w:p w:rsidR="00345C2E" w:rsidRPr="00345C2E" w:rsidRDefault="00345C2E" w:rsidP="00345C2E">
      <w:r w:rsidRPr="00345C2E">
        <w:t xml:space="preserve">Részletes angol nyelvű leírás található az alábbi linken, ennek a fejezetnek nem célja a részletes ismertetés, erre van a link: </w:t>
      </w:r>
    </w:p>
    <w:p w:rsidR="00345C2E" w:rsidRPr="00345C2E" w:rsidRDefault="004E562B" w:rsidP="00345C2E">
      <w:hyperlink r:id="rId21" w:history="1">
        <w:r w:rsidR="00345C2E" w:rsidRPr="00345C2E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345C2E" w:rsidRPr="00345C2E" w:rsidRDefault="00345C2E" w:rsidP="00345C2E">
      <w:r w:rsidRPr="00345C2E">
        <w:t xml:space="preserve">Az </w:t>
      </w:r>
      <w:r w:rsidR="004965D3">
        <w:t>MQTT</w:t>
      </w:r>
      <w:r w:rsidRPr="00345C2E">
        <w:t xml:space="preserve"> egy általános topic based </w:t>
      </w:r>
      <w:r w:rsidR="005F2ED1" w:rsidRPr="00345C2E">
        <w:t>hálózati</w:t>
      </w:r>
      <w:r w:rsidRPr="00345C2E">
        <w:t xml:space="preserve"> kommunikációs protokoll, amin keresztül eseményekre iratkozhatunk fel, vagy bizonyos témákban</w:t>
      </w:r>
      <w:r w:rsidR="004965D3">
        <w:t xml:space="preserve"> </w:t>
      </w:r>
      <w:r w:rsidRPr="00345C2E">
        <w:t>(topic-ok) eseményeket generálhatunk.</w:t>
      </w:r>
    </w:p>
    <w:p w:rsidR="00345C2E" w:rsidRPr="00345C2E" w:rsidRDefault="00B7041C" w:rsidP="00345C2E">
      <w:r>
        <w:t>Ahhoz, hogy N</w:t>
      </w:r>
      <w:r w:rsidR="00345C2E" w:rsidRPr="00345C2E">
        <w:t>ode</w:t>
      </w:r>
      <w:r w:rsidR="005F2ED1">
        <w:t>-</w:t>
      </w:r>
      <w:r>
        <w:t>RED</w:t>
      </w:r>
      <w:r w:rsidR="00345C2E" w:rsidRPr="00345C2E">
        <w:t xml:space="preserve">-ben használni tudjuk az </w:t>
      </w:r>
      <w:r w:rsidR="005F2ED1">
        <w:t>MQTT</w:t>
      </w:r>
      <w:r w:rsidR="005F2ED1" w:rsidRPr="00345C2E">
        <w:t>-t,</w:t>
      </w:r>
      <w:r w:rsidR="00345C2E" w:rsidRPr="00345C2E">
        <w:t xml:space="preserve"> szükségünk lesz egy </w:t>
      </w:r>
      <w:r w:rsidR="0088573D">
        <w:t>MQTT</w:t>
      </w:r>
      <w:r w:rsidR="00345C2E" w:rsidRPr="00345C2E">
        <w:t xml:space="preserve"> brókerre, erre kivallóan </w:t>
      </w:r>
      <w:r w:rsidR="005F2ED1" w:rsidRPr="00345C2E">
        <w:t>alkalmas a</w:t>
      </w:r>
      <w:r w:rsidR="00345C2E" w:rsidRPr="00345C2E">
        <w:t xml:space="preserve"> mosquitto nevezetű program, ennek telepítéséről és konfigurációjáról a linken lehet többet megtudni.</w:t>
      </w:r>
    </w:p>
    <w:p w:rsidR="00345C2E" w:rsidRPr="00345C2E" w:rsidRDefault="00345C2E" w:rsidP="00345C2E">
      <w:r w:rsidRPr="00345C2E">
        <w:t>Ha sikeresen feltelepítettük, akkor elegendő elindítan</w:t>
      </w:r>
      <w:r w:rsidR="005F2ED1">
        <w:t>i a mosquitto alkalmazást és a Node-RED-</w:t>
      </w:r>
      <w:r w:rsidR="009067DB">
        <w:t>et is. Ezt követően elég</w:t>
      </w:r>
      <w:r w:rsidRPr="00345C2E">
        <w:t xml:space="preserve"> a </w:t>
      </w:r>
      <w:r w:rsidR="00E2550F">
        <w:t>Node-RED</w:t>
      </w:r>
      <w:r w:rsidRPr="00345C2E">
        <w:t xml:space="preserve">-ben behúzni az </w:t>
      </w:r>
      <w:r w:rsidR="00C40344">
        <w:t>MQTT</w:t>
      </w:r>
      <w:r w:rsidRPr="00345C2E">
        <w:t xml:space="preserve"> node-okat és felkonfigurálni.</w:t>
      </w:r>
    </w:p>
    <w:p w:rsidR="00C47211" w:rsidRDefault="00345C2E" w:rsidP="00345C2E">
      <w:r w:rsidRPr="00345C2E">
        <w:t>Beállítjuk a broker ip címét, továbbá input node esetén m</w:t>
      </w:r>
      <w:r w:rsidR="00F12DA3">
        <w:t>egmondjuk, hogy milyen topic-ba</w:t>
      </w:r>
      <w:r w:rsidRPr="00345C2E">
        <w:t xml:space="preserve"> jöt</w:t>
      </w:r>
      <w:r w:rsidR="00603B38">
        <w:t>t üzenetekre vagyunk kíváncsiak</w:t>
      </w:r>
      <w:r w:rsidRPr="00345C2E">
        <w:t>, outputnál pedig hogy me</w:t>
      </w:r>
      <w:r w:rsidR="00C47211">
        <w:t>lyik topic-ba akarunk pos</w:t>
      </w:r>
      <w:r w:rsidR="002348C4">
        <w:t>z</w:t>
      </w:r>
      <w:r w:rsidR="00C47211">
        <w:t>tolni.</w:t>
      </w:r>
    </w:p>
    <w:p w:rsidR="00C47211" w:rsidRDefault="00345C2E" w:rsidP="00C47211">
      <w:pPr>
        <w:pStyle w:val="Kp"/>
      </w:pPr>
      <w:r w:rsidRPr="00345C2E">
        <w:drawing>
          <wp:inline distT="0" distB="0" distL="0" distR="0" wp14:anchorId="4E6A41DB" wp14:editId="5D6D51D6">
            <wp:extent cx="2911475" cy="20193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11. ábra</w:t>
      </w:r>
    </w:p>
    <w:p w:rsidR="00345C2E" w:rsidRDefault="00345C2E" w:rsidP="00C47211">
      <w:pPr>
        <w:pStyle w:val="Kp"/>
      </w:pPr>
      <w:r w:rsidRPr="00345C2E">
        <w:drawing>
          <wp:inline distT="0" distB="0" distL="0" distR="0" wp14:anchorId="5A5BD1A5" wp14:editId="0F868DAC">
            <wp:extent cx="2655570" cy="21507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12. ábra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:rsidR="004E562B" w:rsidRPr="004E562B" w:rsidRDefault="004E562B" w:rsidP="004E562B">
      <w:pPr>
        <w:pStyle w:val="Cmsor3"/>
      </w:pPr>
      <w:r w:rsidRPr="004E562B">
        <w:t>YAKINDU Statechart Tools 2</w:t>
      </w:r>
    </w:p>
    <w:p w:rsidR="004E562B" w:rsidRDefault="00AC536B" w:rsidP="004E562B">
      <w:r>
        <w:t xml:space="preserve">Egy ingyenesen elérhető, open-source eszköz, mely segítséget nyújt beágyazott rendszer modelljének mérnöki tervezésében és implementálásában. A nevéből adódóan ez egy </w:t>
      </w:r>
      <w:r w:rsidRPr="00AC536B">
        <w:t>esemény vezérelt</w:t>
      </w:r>
      <w:r w:rsidR="007E774C">
        <w:t xml:space="preserve"> állapotgép</w:t>
      </w:r>
      <w:r>
        <w:t xml:space="preserve"> tervező környezet, mely grafikus programozó felületen könnyíti meg </w:t>
      </w:r>
      <w:r w:rsidR="007E774C">
        <w:t xml:space="preserve">az </w:t>
      </w:r>
      <w:r>
        <w:t>állapotmodellek elkészítését.</w:t>
      </w:r>
      <w:r w:rsidR="003A7CE2">
        <w:t xml:space="preserve"> Az állapotmodellek az UML-ben meghatározott szabályoknak megfelelnek kisebb-nagyobb módosításokkal kiegészítve.</w:t>
      </w:r>
    </w:p>
    <w:p w:rsidR="003A7CE2" w:rsidRPr="004E562B" w:rsidRDefault="003A7CE2" w:rsidP="004E562B">
      <w:r>
        <w:t>Négy fő alkotó eleme van a rendszernek. Az első a grafiku</w:t>
      </w:r>
      <w:r w:rsidR="00A72AE9">
        <w:t>s tervező felület, a második a Yakindu SCT 2 meta modell helyesség ellenőrző egység, a harmadik a szimulációs környezet, a negyedik pedig egy kódgenerátor</w:t>
      </w:r>
      <w:r w:rsidR="00F1603A">
        <w:t>, ami képes egy kattintással Java, C vagy</w:t>
      </w:r>
      <w:r w:rsidR="00A72AE9">
        <w:t xml:space="preserve"> C++ nyelveken imple</w:t>
      </w:r>
      <w:r w:rsidR="00F1603A">
        <w:t>mentálni az állapotmodelljeinket</w:t>
      </w:r>
      <w:r w:rsidR="00A72AE9">
        <w:t xml:space="preserve">. </w:t>
      </w:r>
    </w:p>
    <w:p w:rsidR="004329F9" w:rsidRDefault="00AC5DA6" w:rsidP="004329F9">
      <w:r>
        <w:t>Az állapotgépek interfészeken keresztül képesek kommunikálni egymással, illetve a környezettel. Ezekben be-, illetve kimeneti eseményeket, változókat vagy függvényeket definiálhatunk.</w:t>
      </w:r>
    </w:p>
    <w:p w:rsidR="00FC0958" w:rsidRDefault="00FC0958" w:rsidP="004329F9">
      <w:r>
        <w:t>A következő ábrán látható egy teljes modell, bal oldalon az interfészek definíciója, középen egy top-down tervezésű utcai jelzőlámpa állapot modelljének megvalósítása.</w:t>
      </w:r>
      <w:r w:rsidRPr="00FC0958">
        <w:t xml:space="preserve"> </w:t>
      </w:r>
    </w:p>
    <w:p w:rsidR="00FC0958" w:rsidRDefault="00FC0958" w:rsidP="0026371F">
      <w:pPr>
        <w:pStyle w:val="Kp"/>
      </w:pPr>
      <w:r w:rsidRPr="00FC0958">
        <w:drawing>
          <wp:inline distT="0" distB="0" distL="0" distR="0" wp14:anchorId="04F88A53" wp14:editId="4DDF3990">
            <wp:extent cx="5760720" cy="363664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fficLigh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80" w:rsidRPr="00E36E80" w:rsidRDefault="00E36E80" w:rsidP="00E36E80">
      <w:pPr>
        <w:pStyle w:val="Kpalrs"/>
        <w:rPr>
          <w:lang w:eastAsia="hu-HU" w:bidi="ar-SA"/>
        </w:rPr>
      </w:pPr>
      <w:r>
        <w:t>13</w:t>
      </w:r>
      <w:r w:rsidR="00C40344">
        <w:t>. ábra</w:t>
      </w:r>
      <w:r>
        <w:t xml:space="preserve"> YAKINDU SCT 2 közúti lámpa modell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11" w:name="_Toc437459465"/>
      <w:r>
        <w:br w:type="page"/>
      </w:r>
    </w:p>
    <w:p w:rsidR="00345C2E" w:rsidRPr="00345C2E" w:rsidRDefault="00345C2E" w:rsidP="00345C2E">
      <w:pPr>
        <w:pStyle w:val="Cmsor1"/>
      </w:pPr>
      <w:r w:rsidRPr="00345C2E">
        <w:t>A program</w:t>
      </w:r>
      <w:bookmarkEnd w:id="11"/>
    </w:p>
    <w:p w:rsidR="00345C2E" w:rsidRDefault="00345C2E" w:rsidP="00345C2E">
      <w:pPr>
        <w:pStyle w:val="Cmsor2"/>
      </w:pPr>
      <w:bookmarkStart w:id="12" w:name="_Toc437459466"/>
      <w:r w:rsidRPr="00345C2E">
        <w:t>A feladat részletesebb leírása</w:t>
      </w:r>
      <w:bookmarkEnd w:id="12"/>
    </w:p>
    <w:p w:rsidR="00345C2E" w:rsidRPr="00345C2E" w:rsidRDefault="00345C2E" w:rsidP="00345C2E">
      <w:r w:rsidRPr="00345C2E">
        <w:t xml:space="preserve">A feladat egy beágyazott rendszer elosztott vezérlésének szimulálása cloud rendszer segítségével, és az ehhez kapcsolódó technológiák megismerése és ismertetése. </w:t>
      </w:r>
    </w:p>
    <w:p w:rsidR="00345C2E" w:rsidRPr="00345C2E" w:rsidRDefault="00842C32" w:rsidP="00345C2E">
      <w:r>
        <w:t>A beágyazott rendszerünket egy Raspberry Pi-al szimuláljuk. A R</w:t>
      </w:r>
      <w:r w:rsidR="001C7AB9">
        <w:t>aspberry vezérlését egy Y</w:t>
      </w:r>
      <w:r w:rsidR="00345C2E" w:rsidRPr="00345C2E">
        <w:t>akindu-ban elkészített állapot gépből generált C++ kód végzi. A robot rendelkezik szenzorokkal, amiknek segítségével meg tudja állapítani, hogy van-e akadály körülötte.</w:t>
      </w:r>
    </w:p>
    <w:p w:rsidR="00345C2E" w:rsidRPr="00345C2E" w:rsidRDefault="00345C2E" w:rsidP="00345C2E">
      <w:r w:rsidRPr="00345C2E">
        <w:t xml:space="preserve">Az osztott vezérlést </w:t>
      </w:r>
      <w:r w:rsidR="005C0ABC">
        <w:t>MQTT</w:t>
      </w:r>
      <w:r w:rsidRPr="00345C2E">
        <w:t xml:space="preserve"> protoko</w:t>
      </w:r>
      <w:r w:rsidR="0071485B">
        <w:t>ll segítségével valósítjuk meg Node-RED</w:t>
      </w:r>
      <w:r w:rsidR="00C40344">
        <w:t>-</w:t>
      </w:r>
      <w:r w:rsidRPr="00345C2E">
        <w:t xml:space="preserve">ben </w:t>
      </w:r>
      <w:r w:rsidR="001F2F06">
        <w:t>implementált logikával kiegészí</w:t>
      </w:r>
      <w:r w:rsidRPr="00345C2E">
        <w:t>tve.</w:t>
      </w:r>
    </w:p>
    <w:p w:rsidR="00345C2E" w:rsidRPr="00345C2E" w:rsidRDefault="00F85CC7" w:rsidP="00345C2E">
      <w:r>
        <w:t>A R</w:t>
      </w:r>
      <w:r w:rsidR="00345C2E" w:rsidRPr="00345C2E">
        <w:t xml:space="preserve">aspberry-n egy kivételesen buta robot mozgását szimuláljuk, hiszen a cél az volt, hogy minél előbb segítséget kérjen. </w:t>
      </w:r>
    </w:p>
    <w:p w:rsidR="00345C2E" w:rsidRPr="00345C2E" w:rsidRDefault="00345C2E" w:rsidP="00345C2E">
      <w:r w:rsidRPr="00345C2E">
        <w:t>(Megj</w:t>
      </w:r>
      <w:r w:rsidR="007E0ED3">
        <w:t>.</w:t>
      </w:r>
      <w:r w:rsidRPr="00345C2E">
        <w:t xml:space="preserve">: a robot logikáját nem lenne nagy erőfeszítés felokosítani, az állapotgépben csak minimális változtatást jelentene, így könnyen lehetne gyakorlati alkalmazást találni a project-nek. </w:t>
      </w:r>
      <w:r w:rsidR="009D5E4A">
        <w:t>P</w:t>
      </w:r>
      <w:r w:rsidRPr="00345C2E">
        <w:t>éldául egy nagyon kis számítás igényű heurisztika futhatna a roboton a következő lépés irányának meghatározásához, és csak akkor kérne segítséget</w:t>
      </w:r>
      <w:r w:rsidR="00E33BF7">
        <w:t>,</w:t>
      </w:r>
      <w:r w:rsidRPr="00345C2E">
        <w:t xml:space="preserve"> ha bonyolult pálya lenne</w:t>
      </w:r>
      <w:r w:rsidR="003C296F">
        <w:t>,</w:t>
      </w:r>
      <w:r w:rsidRPr="00345C2E">
        <w:t xml:space="preserve"> ahol elakad, így tehermentesítve a server</w:t>
      </w:r>
      <w:r w:rsidR="00E53253">
        <w:t>-</w:t>
      </w:r>
      <w:r w:rsidRPr="00345C2E">
        <w:t>t</w:t>
      </w:r>
      <w:r w:rsidR="0066183C">
        <w:t>,</w:t>
      </w:r>
      <w:r w:rsidRPr="00345C2E">
        <w:t xml:space="preserve"> ami akár sok ilyen robotot is kiszolgálhatna.)</w:t>
      </w:r>
    </w:p>
    <w:p w:rsidR="00345C2E" w:rsidRPr="00345C2E" w:rsidRDefault="00345C2E" w:rsidP="00345C2E">
      <w:r w:rsidRPr="00345C2E">
        <w:t>A robot a szimuláció indulásakor lekéri az inicializálási adatait a s</w:t>
      </w:r>
      <w:r w:rsidR="001F2F06">
        <w:t>zervergéptől, ezek a következők</w:t>
      </w:r>
      <w:r w:rsidRPr="00345C2E">
        <w:t>:</w:t>
      </w:r>
    </w:p>
    <w:p w:rsidR="00345C2E" w:rsidRPr="00345C2E" w:rsidRDefault="00345C2E" w:rsidP="00345C2E">
      <w:pPr>
        <w:pStyle w:val="Listaszerbekezds"/>
      </w:pPr>
      <w:r w:rsidRPr="00345C2E">
        <w:t>a pálya térképe (ez csak a szimulációs helyzetben szükséges, hisz nincsen képünk a világról</w:t>
      </w:r>
      <w:r w:rsidR="007D68D9">
        <w:t>,</w:t>
      </w:r>
      <w:r w:rsidRPr="00345C2E">
        <w:t xml:space="preserve"> amit a </w:t>
      </w:r>
      <w:r w:rsidR="00C91CAB" w:rsidRPr="00345C2E">
        <w:t>szenzorjaink</w:t>
      </w:r>
      <w:r w:rsidRPr="00345C2E">
        <w:t xml:space="preserve"> érzékelhetnének, így a szenzorok szimulációjához szükség van a körülöttünk lévő világ adataira.) .</w:t>
      </w:r>
    </w:p>
    <w:p w:rsidR="00345C2E" w:rsidRPr="00345C2E" w:rsidRDefault="0072476F" w:rsidP="00345C2E">
      <w:pPr>
        <w:pStyle w:val="Listaszerbekezds"/>
      </w:pPr>
      <w:r>
        <w:t>A robot kiinduló pozí</w:t>
      </w:r>
      <w:r w:rsidR="00345C2E" w:rsidRPr="00345C2E">
        <w:t>ciója.</w:t>
      </w:r>
    </w:p>
    <w:p w:rsidR="00345C2E" w:rsidRPr="00345C2E" w:rsidRDefault="00345C2E" w:rsidP="00345C2E">
      <w:pPr>
        <w:pStyle w:val="Listaszerbekezds"/>
      </w:pPr>
      <w:r w:rsidRPr="00345C2E">
        <w:t>A robot cél</w:t>
      </w:r>
      <w:r w:rsidR="00C330E9">
        <w:t>pozí</w:t>
      </w:r>
      <w:r w:rsidRPr="00345C2E">
        <w:t>ciója.</w:t>
      </w:r>
    </w:p>
    <w:p w:rsidR="00345C2E" w:rsidRPr="00345C2E" w:rsidRDefault="00345C2E" w:rsidP="00345C2E">
      <w:r w:rsidRPr="00345C2E">
        <w:t>A robot buta lépés logikája úgy működik, hogy folyamatosan felfelé próbál lépni, ha nem sikerül, mert a szenzorival falat érzékel akkor pedig jobbra lép, ha ez is meghiúsul</w:t>
      </w:r>
      <w:r w:rsidR="00F01154">
        <w:t>,</w:t>
      </w:r>
      <w:r w:rsidRPr="00345C2E">
        <w:t xml:space="preserve"> akkor </w:t>
      </w:r>
      <w:r w:rsidR="001F0D16">
        <w:t>segítséget kér a szerver géptől</w:t>
      </w:r>
      <w:r w:rsidRPr="00345C2E">
        <w:t xml:space="preserve"> majd vár a válaszára. Minden </w:t>
      </w:r>
      <w:r w:rsidR="006F37DB">
        <w:t>lépés után ellenő</w:t>
      </w:r>
      <w:r w:rsidR="002C436A">
        <w:t>rzi, hogy elér-</w:t>
      </w:r>
      <w:r w:rsidRPr="00345C2E">
        <w:t xml:space="preserve">e a célba. </w:t>
      </w:r>
    </w:p>
    <w:p w:rsidR="00345C2E" w:rsidRPr="00345C2E" w:rsidRDefault="00345C2E" w:rsidP="00345C2E">
      <w:r w:rsidRPr="00345C2E">
        <w:t xml:space="preserve">A szervergép-en fut a </w:t>
      </w:r>
      <w:r w:rsidR="00CE68EF">
        <w:t>MQTT</w:t>
      </w:r>
      <w:r w:rsidR="00BB231F">
        <w:t xml:space="preserve"> broker és egy Node-RED</w:t>
      </w:r>
      <w:r w:rsidRPr="00345C2E">
        <w:t xml:space="preserve"> alkalmazás ami, ha get üzenetet kap</w:t>
      </w:r>
      <w:r w:rsidR="003B04AC">
        <w:t>,</w:t>
      </w:r>
      <w:r w:rsidRPr="00345C2E">
        <w:t xml:space="preserve"> akkor inicializáló információkat publish-ol, ha pedig help</w:t>
      </w:r>
      <w:r w:rsidR="00CF40AB">
        <w:t>-</w:t>
      </w:r>
      <w:r w:rsidR="00532C1D">
        <w:t>et akkor egy ú</w:t>
      </w:r>
      <w:r w:rsidRPr="00345C2E">
        <w:t>tvonalat publish</w:t>
      </w:r>
      <w:r w:rsidR="00747EF5">
        <w:t>-</w:t>
      </w:r>
      <w:r w:rsidR="00603C28">
        <w:t>ol a robot számára. Az ú</w:t>
      </w:r>
      <w:r w:rsidRPr="00345C2E">
        <w:t>tvonala</w:t>
      </w:r>
      <w:r w:rsidR="00AF0B8D">
        <w:t>t A* algoritmussal keres</w:t>
      </w:r>
      <w:r w:rsidR="00340651">
        <w:t>i meg.</w:t>
      </w:r>
    </w:p>
    <w:p w:rsidR="00345C2E" w:rsidRDefault="00345C2E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3" w:name="_Toc437459467"/>
      <w:r>
        <w:br w:type="page"/>
      </w:r>
    </w:p>
    <w:p w:rsidR="00345C2E" w:rsidRDefault="00000AAF" w:rsidP="00345C2E">
      <w:pPr>
        <w:pStyle w:val="Cmsor2"/>
      </w:pPr>
      <w:r>
        <w:t>A Node-RED</w:t>
      </w:r>
      <w:r w:rsidR="00345C2E" w:rsidRPr="00345C2E">
        <w:t xml:space="preserve"> alkalmazások</w:t>
      </w:r>
      <w:bookmarkEnd w:id="13"/>
    </w:p>
    <w:p w:rsidR="00345C2E" w:rsidRPr="00345C2E" w:rsidRDefault="00345C2E" w:rsidP="00345C2E">
      <w:pPr>
        <w:pStyle w:val="Cmsor3"/>
      </w:pPr>
      <w:bookmarkStart w:id="14" w:name="_Toc437459468"/>
      <w:r w:rsidRPr="00345C2E">
        <w:t>Saját Node</w:t>
      </w:r>
      <w:bookmarkEnd w:id="14"/>
    </w:p>
    <w:p w:rsidR="00345C2E" w:rsidRDefault="00345C2E" w:rsidP="0054726C">
      <w:pPr>
        <w:pStyle w:val="Kp"/>
      </w:pPr>
      <w:r w:rsidRPr="00345C2E">
        <w:drawing>
          <wp:inline distT="0" distB="0" distL="0" distR="0">
            <wp:extent cx="1411605" cy="4387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6C" w:rsidRPr="0054726C" w:rsidRDefault="0054726C" w:rsidP="0054726C">
      <w:pPr>
        <w:pStyle w:val="Kpalrs"/>
        <w:rPr>
          <w:lang w:eastAsia="hu-HU" w:bidi="ar-SA"/>
        </w:rPr>
      </w:pPr>
      <w:r>
        <w:t>14</w:t>
      </w:r>
      <w:r w:rsidR="00C91CAB">
        <w:t>. ábra</w:t>
      </w:r>
    </w:p>
    <w:p w:rsidR="00345C2E" w:rsidRPr="00345C2E" w:rsidRDefault="00345C2E" w:rsidP="00345C2E">
      <w:r w:rsidRPr="00345C2E">
        <w:t xml:space="preserve">Ennek a node-nak az elkészítését én hajtottam végre felhasználva azt </w:t>
      </w:r>
      <w:r w:rsidR="00C91CAB" w:rsidRPr="00345C2E">
        <w:t>a kereső</w:t>
      </w:r>
      <w:r w:rsidRPr="00345C2E">
        <w:t xml:space="preserve"> algoritmusokat megvalósító </w:t>
      </w:r>
      <w:r w:rsidR="00C91CAB" w:rsidRPr="00345C2E">
        <w:t>library-t,</w:t>
      </w:r>
      <w:r w:rsidRPr="00345C2E">
        <w:t xml:space="preserve"> amit a forrásoknál feltüntettem.</w:t>
      </w:r>
    </w:p>
    <w:p w:rsidR="00345C2E" w:rsidRPr="00345C2E" w:rsidRDefault="00345C2E" w:rsidP="00345C2E">
      <w:r w:rsidRPr="00345C2E">
        <w:t>A node-nak a feladata a szerver oldali logika megvalósítása.</w:t>
      </w:r>
    </w:p>
    <w:p w:rsidR="00345C2E" w:rsidRPr="00345C2E" w:rsidRDefault="00345C2E" w:rsidP="00345C2E">
      <w:r w:rsidRPr="00345C2E">
        <w:t>Bemenetének szerepe</w:t>
      </w:r>
      <w:r w:rsidR="00C91CAB" w:rsidRPr="00345C2E">
        <w:t>: A</w:t>
      </w:r>
      <w:r w:rsidRPr="00345C2E">
        <w:t xml:space="preserve"> </w:t>
      </w:r>
      <w:r w:rsidR="00AA11D1">
        <w:t>bemeneten kapja meg az üzenetet</w:t>
      </w:r>
      <w:r w:rsidR="000C4416">
        <w:t>,</w:t>
      </w:r>
      <w:r w:rsidRPr="00345C2E">
        <w:t xml:space="preserve"> ami a node működését határozza meg.  Ez vagy egy </w:t>
      </w:r>
      <w:r w:rsidR="00AA11D1">
        <w:t xml:space="preserve">get parancs lehet vagy egy help és </w:t>
      </w:r>
      <w:r w:rsidRPr="00345C2E">
        <w:t>koordináta parancs.</w:t>
      </w:r>
    </w:p>
    <w:p w:rsidR="00345C2E" w:rsidRPr="00345C2E" w:rsidRDefault="00345C2E" w:rsidP="00345C2E">
      <w:r w:rsidRPr="00345C2E">
        <w:t>Kimenetek szerepe: Az 1. kimenetén az inicializáló adatokat küldi ki, a 2. kimenetén a jelzéseket, a 3. kimenetén pedig a végrehajtandó lépések irányát kódolva (0-fel,</w:t>
      </w:r>
      <w:r w:rsidR="00A42CBB">
        <w:t xml:space="preserve"> </w:t>
      </w:r>
      <w:r w:rsidRPr="00345C2E">
        <w:t>1-jobbra,</w:t>
      </w:r>
      <w:r w:rsidR="00A42CBB">
        <w:t xml:space="preserve"> </w:t>
      </w:r>
      <w:r w:rsidRPr="00345C2E">
        <w:t>2-le,</w:t>
      </w:r>
      <w:r w:rsidR="00A42CBB">
        <w:t xml:space="preserve"> 3-balra</w:t>
      </w:r>
      <w:r w:rsidRPr="00345C2E">
        <w:t>).</w:t>
      </w:r>
      <w:r w:rsidR="00A42CBB">
        <w:t xml:space="preserve"> </w:t>
      </w:r>
      <w:r w:rsidRPr="00345C2E">
        <w:t>(Megj</w:t>
      </w:r>
      <w:r w:rsidR="001515A8">
        <w:t>.</w:t>
      </w:r>
      <w:r w:rsidRPr="00345C2E">
        <w:t xml:space="preserve">: kis bit bűvészkedéssel le lehetne optimalizálni </w:t>
      </w:r>
      <w:r w:rsidR="00C91CAB" w:rsidRPr="00345C2E">
        <w:t>úgy,</w:t>
      </w:r>
      <w:r w:rsidRPr="00345C2E">
        <w:t xml:space="preserve"> hogy egy 8 bites int</w:t>
      </w:r>
      <w:r w:rsidR="000C4416">
        <w:t>eger</w:t>
      </w:r>
      <w:r w:rsidRPr="00345C2E">
        <w:t>-ben 4lépést küldjünk el, ha a robot memóriája a szűk keresztmetszet).</w:t>
      </w:r>
    </w:p>
    <w:p w:rsidR="00345C2E" w:rsidRPr="00345C2E" w:rsidRDefault="00345C2E" w:rsidP="00345C2E">
      <w:r w:rsidRPr="00345C2E">
        <w:t>Belső működés: Ha get parancs érkezik a msg.payload első szavaként, akkor inicializáló üzenetet küld ki az 1. kimenetén és egy jelzést a 2. kimenetén</w:t>
      </w:r>
      <w:r w:rsidR="00E06386">
        <w:t xml:space="preserve"> </w:t>
      </w:r>
      <w:r w:rsidRPr="00345C2E">
        <w:t xml:space="preserve">(1-es kód), a 3. kimenetre nem küld </w:t>
      </w:r>
      <w:r w:rsidR="00C91CAB" w:rsidRPr="00345C2E">
        <w:t>semmit.</w:t>
      </w:r>
      <w:r w:rsidRPr="00345C2E">
        <w:t xml:space="preserve"> Az inicializáló üzenet egy mátrixot (térképet), egy kezdő pozíciót és egy</w:t>
      </w:r>
      <w:r w:rsidR="00C91CAB">
        <w:t xml:space="preserve"> célpozíciót tartalmaz. Ha help és két</w:t>
      </w:r>
      <w:r w:rsidRPr="00345C2E">
        <w:t xml:space="preserve"> koordináta parancs jött akkor egy lépés sor</w:t>
      </w:r>
      <w:r w:rsidR="005D41B3">
        <w:t>ozatot tartalmazó string-et</w:t>
      </w:r>
      <w:r w:rsidR="00D91B36">
        <w:t xml:space="preserve"> küld ki a harmadik</w:t>
      </w:r>
      <w:r w:rsidRPr="00345C2E">
        <w:t xml:space="preserve"> kimenetén és egy je</w:t>
      </w:r>
      <w:r w:rsidR="00D91B36">
        <w:t xml:space="preserve">lzést a második </w:t>
      </w:r>
      <w:r w:rsidRPr="00345C2E">
        <w:t>kimenetén</w:t>
      </w:r>
      <w:r w:rsidR="00BC2AD2">
        <w:t xml:space="preserve"> </w:t>
      </w:r>
      <w:r w:rsidR="00D91B36">
        <w:t>(4-es kód), az első</w:t>
      </w:r>
      <w:r w:rsidRPr="00345C2E">
        <w:t xml:space="preserve"> kimenetre nem küld </w:t>
      </w:r>
      <w:r w:rsidR="00EF625D" w:rsidRPr="00345C2E">
        <w:t>semmit.</w:t>
      </w:r>
    </w:p>
    <w:p w:rsidR="00345C2E" w:rsidRPr="00345C2E" w:rsidRDefault="00BC2AD2" w:rsidP="00345C2E">
      <w:r>
        <w:t xml:space="preserve">Keresőalgoritmus: </w:t>
      </w:r>
      <w:r w:rsidR="00345C2E" w:rsidRPr="00345C2E">
        <w:t>A felhasznált kereső könyvtár nagyon sokféle algoritmus és heurisztika kombinációt támogat, amik közül csak egy</w:t>
      </w:r>
      <w:r w:rsidR="007B49A8">
        <w:t xml:space="preserve"> egyszerű A*-</w:t>
      </w:r>
      <w:r w:rsidR="00345C2E" w:rsidRPr="00345C2E">
        <w:t xml:space="preserve">ot használ a node, természetesen minimális módosítással tetszőleges algoritmusra át lehetne kapcsolni. Arra azonban figyelni </w:t>
      </w:r>
      <w:r w:rsidR="00EF625D" w:rsidRPr="00345C2E">
        <w:t>kell,</w:t>
      </w:r>
      <w:r w:rsidR="00345C2E" w:rsidRPr="00345C2E">
        <w:t xml:space="preserve"> hogy nem mátrix indexeket használ, a pozíció definiálásához hanem </w:t>
      </w:r>
      <w:r w:rsidR="00EF625D">
        <w:t>(</w:t>
      </w:r>
      <w:r w:rsidR="00345C2E" w:rsidRPr="00345C2E">
        <w:t>x,y</w:t>
      </w:r>
      <w:r w:rsidR="00EF625D">
        <w:t>)</w:t>
      </w:r>
      <w:r w:rsidR="00345C2E" w:rsidRPr="00345C2E">
        <w:t xml:space="preserve"> </w:t>
      </w:r>
      <w:r w:rsidR="00EF625D" w:rsidRPr="00345C2E">
        <w:t>koordinátá</w:t>
      </w:r>
      <w:r w:rsidR="00EF625D">
        <w:t>t,</w:t>
      </w:r>
      <w:r w:rsidR="00A27548">
        <w:t xml:space="preserve"> ami gyakorlatilag pont a fordí</w:t>
      </w:r>
      <w:r w:rsidR="00345C2E" w:rsidRPr="00345C2E">
        <w:t>t</w:t>
      </w:r>
      <w:r w:rsidR="00083ACA">
        <w:t xml:space="preserve">ottja a megszokott i. </w:t>
      </w:r>
      <w:r w:rsidR="00345C2E" w:rsidRPr="00345C2E">
        <w:t>sor, j</w:t>
      </w:r>
      <w:r w:rsidR="00083ACA">
        <w:t xml:space="preserve">. </w:t>
      </w:r>
      <w:r w:rsidR="00345C2E" w:rsidRPr="00345C2E">
        <w:t xml:space="preserve">oszlop koordinátákhoz képest. </w:t>
      </w:r>
    </w:p>
    <w:p w:rsidR="00345C2E" w:rsidRPr="00345C2E" w:rsidRDefault="00345C2E" w:rsidP="00345C2E">
      <w:r w:rsidRPr="00345C2E">
        <w:br w:type="page"/>
      </w:r>
    </w:p>
    <w:p w:rsidR="00345C2E" w:rsidRPr="00345C2E" w:rsidRDefault="00054DC9" w:rsidP="00345C2E">
      <w:pPr>
        <w:pStyle w:val="Cmsor3"/>
      </w:pPr>
      <w:bookmarkStart w:id="15" w:name="_Toc437459469"/>
      <w:r>
        <w:t>A szervergépen</w:t>
      </w:r>
    </w:p>
    <w:bookmarkEnd w:id="15"/>
    <w:p w:rsidR="00345C2E" w:rsidRDefault="00345C2E" w:rsidP="00211E6A">
      <w:pPr>
        <w:pStyle w:val="Kp"/>
      </w:pPr>
      <w:r w:rsidRPr="00345C2E">
        <w:drawing>
          <wp:inline distT="0" distB="0" distL="0" distR="0" wp14:anchorId="6D112714" wp14:editId="46150B99">
            <wp:extent cx="5749925" cy="36944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6A" w:rsidRPr="00211E6A" w:rsidRDefault="00D86C55" w:rsidP="00211E6A">
      <w:pPr>
        <w:pStyle w:val="Kpalrs"/>
        <w:rPr>
          <w:lang w:eastAsia="hu-HU" w:bidi="ar-SA"/>
        </w:rPr>
      </w:pPr>
      <w:r>
        <w:t>15. ábra Szerver gépen futó d</w:t>
      </w:r>
      <w:r w:rsidR="00211E6A">
        <w:t>ebug verzió</w:t>
      </w:r>
    </w:p>
    <w:p w:rsidR="00345C2E" w:rsidRPr="00345C2E" w:rsidRDefault="00345C2E" w:rsidP="00345C2E">
      <w:pPr>
        <w:pStyle w:val="Cmsor4"/>
      </w:pPr>
      <w:r w:rsidRPr="00345C2E">
        <w:t xml:space="preserve">A működése: </w:t>
      </w:r>
    </w:p>
    <w:p w:rsidR="00345C2E" w:rsidRPr="00345C2E" w:rsidRDefault="00345C2E" w:rsidP="00345C2E">
      <w:r w:rsidRPr="00345C2E">
        <w:t>A ’’topic/robot’’ topic</w:t>
      </w:r>
      <w:r w:rsidR="00287066">
        <w:t>-</w:t>
      </w:r>
      <w:r w:rsidRPr="00345C2E">
        <w:t xml:space="preserve">ba posztol a robot üzenetet. Ez az üzenet </w:t>
      </w:r>
      <w:r w:rsidR="004F6BF5">
        <w:t>két</w:t>
      </w:r>
      <w:r w:rsidRPr="00345C2E">
        <w:t xml:space="preserve"> féle lehet, ami meghatározza a node működését:</w:t>
      </w:r>
    </w:p>
    <w:p w:rsidR="00345C2E" w:rsidRPr="00345C2E" w:rsidRDefault="00345C2E" w:rsidP="00345C2E">
      <w:pPr>
        <w:pStyle w:val="Listaszerbekezds"/>
      </w:pPr>
      <w:r w:rsidRPr="00345C2E">
        <w:t>Ha get-el kezdődik akkor a robot bejelentette igényét az inicializáláshoz szükséges adatok lekérésére. Ebben az esetben a pathfinder mk1-node megkapja, majd felismeri a kérést és kiküldi az inicializáláshoz szükséges mátrix-ot, kezdő pozíciót és vég pozíciót az 1. k</w:t>
      </w:r>
      <w:r w:rsidR="00B32FA1">
        <w:t>imenetén. Ez az üzenet hár</w:t>
      </w:r>
      <w:r w:rsidR="001D6650">
        <w:t>om</w:t>
      </w:r>
      <w:r w:rsidRPr="00345C2E">
        <w:t xml:space="preserve"> node-ba torkollik, egy debug node</w:t>
      </w:r>
      <w:r w:rsidR="00B52944">
        <w:t>-</w:t>
      </w:r>
      <w:r w:rsidRPr="00345C2E">
        <w:t>ba ami logolja az üzenetet a debug ablak</w:t>
      </w:r>
      <w:r w:rsidR="00173921">
        <w:t xml:space="preserve">ba, egy </w:t>
      </w:r>
      <w:r w:rsidR="00550FEB">
        <w:t>File-ba,</w:t>
      </w:r>
      <w:r w:rsidR="00173921">
        <w:t xml:space="preserve"> ami szintén l</w:t>
      </w:r>
      <w:r w:rsidRPr="00345C2E">
        <w:t>o</w:t>
      </w:r>
      <w:r w:rsidR="00173921">
        <w:t>go</w:t>
      </w:r>
      <w:r w:rsidRPr="00345C2E">
        <w:t xml:space="preserve">lást végez, továbbá az </w:t>
      </w:r>
      <w:r w:rsidR="00173921">
        <w:t>MQTT node-</w:t>
      </w:r>
      <w:r w:rsidRPr="00345C2E">
        <w:t xml:space="preserve">ba, ami </w:t>
      </w:r>
      <w:r w:rsidR="00550FEB" w:rsidRPr="00345C2E">
        <w:t>publish-olja a</w:t>
      </w:r>
      <w:r w:rsidRPr="00345C2E">
        <w:t xml:space="preserve"> topic/cloud/map topic</w:t>
      </w:r>
      <w:r w:rsidR="00EB4271">
        <w:t>-</w:t>
      </w:r>
      <w:r w:rsidRPr="00345C2E">
        <w:t>ba az inicializálási információt, a robot innen</w:t>
      </w:r>
      <w:r w:rsidR="00527613">
        <w:t xml:space="preserve"> fog táj</w:t>
      </w:r>
      <w:r w:rsidR="000C420B">
        <w:t>ékozó</w:t>
      </w:r>
      <w:r w:rsidRPr="00345C2E">
        <w:t>dni</w:t>
      </w:r>
      <w:r w:rsidR="001D6650">
        <w:t xml:space="preserve"> az adatairól. Ezt követően a második</w:t>
      </w:r>
      <w:r w:rsidRPr="00345C2E">
        <w:t xml:space="preserve"> kimenetén, egy előzetesen definiált nyelvben meghatározott jelzést küld ki (esetünkben ez egy int (1)), hogy az inicializáló adatok elküldésre kerültek, ez a gyakorlatban egyszerre történik, de a delay node gondoskodik arról, hogy az adatok elküldése után küldje csak el a jelzést.</w:t>
      </w:r>
    </w:p>
    <w:p w:rsidR="00345C2E" w:rsidRPr="00345C2E" w:rsidRDefault="00345C2E" w:rsidP="00A050A5">
      <w:pPr>
        <w:pStyle w:val="Listaszerbekezds"/>
        <w:numPr>
          <w:ilvl w:val="0"/>
          <w:numId w:val="0"/>
        </w:numPr>
        <w:ind w:left="360"/>
      </w:pPr>
      <w:r w:rsidRPr="00345C2E">
        <w:t xml:space="preserve">  </w:t>
      </w:r>
    </w:p>
    <w:p w:rsidR="00345C2E" w:rsidRPr="00345C2E" w:rsidRDefault="00345C2E" w:rsidP="00345C2E">
      <w:pPr>
        <w:pStyle w:val="Listaszerbekezds"/>
      </w:pPr>
      <w:r w:rsidRPr="00345C2E">
        <w:t>Ha help-el kezdődik az üzenet, akkor a ’’Pathfinder mk1’’ node úgy értelmezi, hogy segítséget kértek tőle. A msg.payload-ban a ''help'' után space-</w:t>
      </w:r>
      <w:r w:rsidR="00550FEB">
        <w:t>sz</w:t>
      </w:r>
      <w:r w:rsidRPr="00345C2E">
        <w:t>el ta</w:t>
      </w:r>
      <w:r w:rsidR="001D025D">
        <w:t>golva szerepelnie kell a robot</w:t>
      </w:r>
      <w:r w:rsidRPr="00345C2E">
        <w:t xml:space="preserve"> </w:t>
      </w:r>
      <w:r w:rsidR="001D025D">
        <w:t>(</w:t>
      </w:r>
      <w:r w:rsidRPr="00345C2E">
        <w:t>x,y</w:t>
      </w:r>
      <w:r w:rsidR="001D025D">
        <w:t>)</w:t>
      </w:r>
      <w:r w:rsidRPr="00345C2E">
        <w:t xml:space="preserve"> koordinátájának (int) (</w:t>
      </w:r>
      <w:r w:rsidR="001D025D" w:rsidRPr="00345C2E">
        <w:t>pl.</w:t>
      </w:r>
      <w:r w:rsidRPr="00345C2E">
        <w:t xml:space="preserve"> ’’help 4 0’’), ha ez teljesül, akkor a node lefuttat egy A* algoritmust a robot által küldött koordinátáról indítva (a robot saját koordinátája</w:t>
      </w:r>
      <w:r w:rsidR="001D025D" w:rsidRPr="00345C2E">
        <w:t>) és</w:t>
      </w:r>
      <w:r w:rsidR="001D025D">
        <w:t xml:space="preserve"> a cél koordinátára. A cél</w:t>
      </w:r>
      <w:r w:rsidRPr="00345C2E">
        <w:t>t és a pály</w:t>
      </w:r>
      <w:r w:rsidR="005E7EAB">
        <w:t xml:space="preserve">át a szervergép ismeri, hisz ő </w:t>
      </w:r>
      <w:r w:rsidRPr="00345C2E">
        <w:t xml:space="preserve">inicializálta a robotot rá. A futás végeztével </w:t>
      </w:r>
      <w:r w:rsidR="001D025D" w:rsidRPr="00345C2E">
        <w:t>az</w:t>
      </w:r>
      <w:r w:rsidRPr="00345C2E">
        <w:t xml:space="preserve"> útvonalat kódolja és a 3. kimenetén kiad egy msg-t aminek a payload-ja a lépések irány kódja ’,’-vel elválasztva pl.(’’1,1,1,2,2,3,3,4,’’ ahol az 1=fel 2=jobbra 3=le 4=balra). Ezt az üzenetet szintén logoljuk debug window-n és file-ba is, továbbá publikáljuk a topic/cloud/path topic-ba, és egy másik jelzés kódot küldünk ki (’4’) a 2. kimenetre.</w:t>
      </w:r>
    </w:p>
    <w:p w:rsidR="00345C2E" w:rsidRPr="00345C2E" w:rsidRDefault="00345C2E" w:rsidP="00345C2E">
      <w:r w:rsidRPr="00345C2E">
        <w:t xml:space="preserve">A jelzésekre a roboton futó c++ kód miatt van szükség, ezzel érjük el, hogy csak akkor próbálja meg elérni az útvonalat/inicializálási adatokat tartalmazó file-t, ha már benne van az adat. </w:t>
      </w:r>
    </w:p>
    <w:p w:rsidR="00345C2E" w:rsidRPr="00345C2E" w:rsidRDefault="00345C2E" w:rsidP="00345C2E">
      <w:r w:rsidRPr="00345C2E">
        <w:t>Tesztelési célzattal van inject node a folyam elején, hogyha a robot nem is küld, üzenetet mégis tudjuk szimulálni.</w:t>
      </w:r>
    </w:p>
    <w:p w:rsidR="00A050A5" w:rsidRPr="00A050A5" w:rsidRDefault="00345C2E" w:rsidP="00A050A5">
      <w:pPr>
        <w:pStyle w:val="Cmsor3"/>
      </w:pPr>
      <w:bookmarkStart w:id="16" w:name="_Toc437459470"/>
      <w:r w:rsidRPr="00345C2E">
        <w:t xml:space="preserve">A </w:t>
      </w:r>
      <w:bookmarkEnd w:id="16"/>
      <w:r w:rsidR="00054DC9">
        <w:t>roboton</w:t>
      </w:r>
    </w:p>
    <w:p w:rsidR="00E25945" w:rsidRDefault="00A050A5" w:rsidP="00E25945">
      <w:pPr>
        <w:pStyle w:val="Kp"/>
      </w:pPr>
      <w:r>
        <w:t xml:space="preserve"> </w:t>
      </w:r>
      <w:r w:rsidR="00345C2E" w:rsidRPr="00345C2E">
        <w:drawing>
          <wp:inline distT="0" distB="0" distL="0" distR="0">
            <wp:extent cx="5764530" cy="17119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45" w:rsidRPr="00E25945" w:rsidRDefault="00E25945" w:rsidP="00E25945">
      <w:pPr>
        <w:pStyle w:val="Kpalrs"/>
        <w:rPr>
          <w:lang w:eastAsia="hu-HU" w:bidi="ar-SA"/>
        </w:rPr>
      </w:pPr>
      <w:r>
        <w:t>16</w:t>
      </w:r>
      <w:r w:rsidR="001D025D">
        <w:t>. ábra</w:t>
      </w:r>
    </w:p>
    <w:p w:rsidR="00345C2E" w:rsidRPr="00345C2E" w:rsidRDefault="00345C2E" w:rsidP="00345C2E">
      <w:r w:rsidRPr="00345C2E">
        <w:t xml:space="preserve">Működése: </w:t>
      </w:r>
    </w:p>
    <w:p w:rsidR="00345C2E" w:rsidRPr="00345C2E" w:rsidRDefault="004E4DF0" w:rsidP="00345C2E">
      <w:r>
        <w:t>Négy</w:t>
      </w:r>
      <w:r w:rsidR="00345C2E" w:rsidRPr="00345C2E">
        <w:t xml:space="preserve"> különálló részből áll:</w:t>
      </w:r>
    </w:p>
    <w:p w:rsidR="00345C2E" w:rsidRDefault="00345C2E" w:rsidP="00345C2E">
      <w:pPr>
        <w:pStyle w:val="Listaszerbekezds"/>
      </w:pPr>
      <w:r w:rsidRPr="00345C2E">
        <w:t>A …/path topic-ba érkező publish-okat beleírja a path.txt file-ba, innen fogja a c++ kód feldolgozni az útvonalat.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r w:rsidRPr="00345C2E">
        <w:t>A …/map topic-ba érkező publish-okat beleírja a map.txt file-ba, innen fogja a c++ kód feldolgozni az inicializációs adatokat.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r w:rsidRPr="00345C2E">
        <w:t>A …/signal topic-ba érkező publish-okat beleírja a msgFromCloud.txt file-ba, c++ kód ezen keresztül figyeli, hogy jött-e üzenet, és a benne található kód alapján, dönti el, hogy melyik file-t kell beolvasnia, a Map.txt vagy a Path.txt.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Pr="00345C2E" w:rsidRDefault="00345C2E" w:rsidP="00345C2E">
      <w:pPr>
        <w:pStyle w:val="Listaszerbekezds"/>
      </w:pPr>
      <w:r w:rsidRPr="00345C2E">
        <w:t xml:space="preserve">A watch node figyeli, hogy a megadott fileokat írták-e, ha igen, akkor generál egy msg-t ami payload-jában a file nevét tárolja. Mivel a file-ból olvasó node csak a filename property-ben képes átvenni elérési útvonalat, ezért </w:t>
      </w:r>
      <w:r w:rsidR="001678C3">
        <w:t>egy függvényt kell beiktatni a két</w:t>
      </w:r>
      <w:r w:rsidRPr="00345C2E">
        <w:t xml:space="preserve"> node közé, ami a msg.filename=msg.payload; utasítást futtatja, és így feldolgozhatóvá teszi az adatot a ’’file’’ node számára. A file node ezt követően kiolvassa az adatokat</w:t>
      </w:r>
      <w:r w:rsidR="00201CBB">
        <w:t xml:space="preserve"> </w:t>
      </w:r>
      <w:r w:rsidRPr="00345C2E">
        <w:t>(jelzéseket (get</w:t>
      </w:r>
      <w:r w:rsidR="001D025D" w:rsidRPr="00345C2E">
        <w:t>, help</w:t>
      </w:r>
      <w:r w:rsidRPr="00345C2E">
        <w:t>)) a sendToCloud.txt-ből és publish-olja a topic/robot-ra amin keresztül a szerver értesül a robot igényeiről.</w:t>
      </w:r>
    </w:p>
    <w:p w:rsidR="00345C2E" w:rsidRPr="00345C2E" w:rsidRDefault="00345C2E" w:rsidP="00345C2E"/>
    <w:p w:rsidR="004F3FCB" w:rsidRDefault="004F3FCB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7" w:name="_Toc437459471"/>
      <w:r>
        <w:br w:type="page"/>
      </w:r>
    </w:p>
    <w:p w:rsidR="00155C16" w:rsidRDefault="0020264B" w:rsidP="00155C16">
      <w:pPr>
        <w:pStyle w:val="Cmsor2"/>
      </w:pPr>
      <w:r>
        <w:t>A Yakindu állapotmodell</w:t>
      </w:r>
      <w:bookmarkEnd w:id="17"/>
    </w:p>
    <w:p w:rsidR="004F3FCB" w:rsidRDefault="00E72EDE" w:rsidP="004F3FCB">
      <w:r>
        <w:t>Az állapotgép modell tervezését top-down módszerrel kezdtem el</w:t>
      </w:r>
      <w:r w:rsidR="00F241C5">
        <w:t>, mellyel a következő állapotmodell állt elő.</w:t>
      </w:r>
    </w:p>
    <w:p w:rsidR="00F241C5" w:rsidRDefault="001560A4" w:rsidP="0026371F">
      <w:pPr>
        <w:pStyle w:val="Kp"/>
      </w:pPr>
      <w:r>
        <w:drawing>
          <wp:inline distT="0" distB="0" distL="0" distR="0">
            <wp:extent cx="5760720" cy="34207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obot_v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90" w:rsidRPr="009B5D90" w:rsidRDefault="009B5D90" w:rsidP="009B5D90">
      <w:pPr>
        <w:pStyle w:val="Kpalrs"/>
        <w:rPr>
          <w:lang w:eastAsia="hu-HU" w:bidi="ar-SA"/>
        </w:rPr>
      </w:pPr>
      <w:r>
        <w:t>17. ábra</w:t>
      </w:r>
      <w:r w:rsidR="00EB4FEB">
        <w:t xml:space="preserve"> YAKINDU SCT 2 állapotmodell a feladat megoldásához</w:t>
      </w:r>
    </w:p>
    <w:p w:rsidR="0026371F" w:rsidRPr="00DA5692" w:rsidRDefault="00FF2F9D" w:rsidP="00DA5692">
      <w:pPr>
        <w:pStyle w:val="Cmsor3"/>
        <w:rPr>
          <w:rStyle w:val="Kiemels"/>
          <w:rFonts w:asciiTheme="majorHAnsi" w:hAnsiTheme="majorHAnsi"/>
          <w:b/>
          <w:iCs w:val="0"/>
        </w:rPr>
      </w:pPr>
      <w:r>
        <w:rPr>
          <w:rStyle w:val="Kiemels"/>
          <w:rFonts w:asciiTheme="majorHAnsi" w:hAnsiTheme="majorHAnsi"/>
          <w:b/>
          <w:iCs w:val="0"/>
        </w:rPr>
        <w:t>A robot_v1 projekt interfészei</w:t>
      </w:r>
    </w:p>
    <w:p w:rsidR="0026371F" w:rsidRDefault="001F2F06" w:rsidP="0026371F">
      <w:pPr>
        <w:pStyle w:val="Listaszerbekezds"/>
      </w:pPr>
      <w:r>
        <w:t xml:space="preserve">Comm: Az üzenet küldésért és fogadásért felelős a robot és a </w:t>
      </w:r>
      <w:r w:rsidR="00F605A1">
        <w:t xml:space="preserve">cloud rendszer közt. </w:t>
      </w:r>
    </w:p>
    <w:p w:rsidR="00F605A1" w:rsidRDefault="00F605A1" w:rsidP="00F605A1">
      <w:pPr>
        <w:pStyle w:val="Listaszerbekezds"/>
        <w:numPr>
          <w:ilvl w:val="1"/>
          <w:numId w:val="2"/>
        </w:numPr>
      </w:pPr>
      <w:r>
        <w:t>message_sent: Amikor üzenetet küld a cloud felé ezt az esemény tüzeli el a robot.</w:t>
      </w:r>
    </w:p>
    <w:p w:rsidR="00F605A1" w:rsidRDefault="00290EB6" w:rsidP="00F605A1">
      <w:pPr>
        <w:pStyle w:val="Listaszerbekezds"/>
        <w:numPr>
          <w:ilvl w:val="1"/>
          <w:numId w:val="2"/>
        </w:numPr>
      </w:pPr>
      <w:r>
        <w:t>message: Az üzenet kódját tartalmazza, amit utoljára kapott a robot a cloud</w:t>
      </w:r>
      <w:r w:rsidR="007F6469">
        <w:t>-</w:t>
      </w:r>
      <w:r>
        <w:t>tól.</w:t>
      </w:r>
    </w:p>
    <w:p w:rsidR="00290EB6" w:rsidRDefault="00E9414E" w:rsidP="00F605A1">
      <w:pPr>
        <w:pStyle w:val="Listaszerbekezds"/>
        <w:numPr>
          <w:ilvl w:val="1"/>
          <w:numId w:val="2"/>
        </w:numPr>
      </w:pPr>
      <w:r>
        <w:t>comm: Egy boolean változó, értéke igaz, ha sikerült kapcsolatot létesítenie a cloud</w:t>
      </w:r>
      <w:r w:rsidR="00B11179">
        <w:t>-</w:t>
      </w:r>
      <w:r>
        <w:t>dal.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sendMessage (</w:t>
      </w:r>
      <w:r>
        <w:t xml:space="preserve">s1: integer, x: integer, y_integer): </w:t>
      </w:r>
      <w:r w:rsidR="001D025D">
        <w:t>Eljárás,</w:t>
      </w:r>
      <w:r>
        <w:t xml:space="preserve"> ami elküld</w:t>
      </w:r>
      <w:r w:rsidR="001D025D">
        <w:t>t</w:t>
      </w:r>
      <w:r>
        <w:t>e egy s1 értékű üzenetet a robot jelenlegi pozíciójával együtt.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waitMessage (</w:t>
      </w:r>
      <w:r>
        <w:t xml:space="preserve">): Eljárás, </w:t>
      </w:r>
      <w:r w:rsidR="001D025D">
        <w:t>amely visszatér</w:t>
      </w:r>
      <w:r>
        <w:t xml:space="preserve"> az utolsó </w:t>
      </w:r>
      <w:r w:rsidR="001D025D">
        <w:t>üzenettel,</w:t>
      </w:r>
      <w:r>
        <w:t xml:space="preserve"> amit a cloud küldött.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getInitX (</w:t>
      </w:r>
      <w:r>
        <w:t xml:space="preserve">), integer </w:t>
      </w:r>
      <w:r w:rsidR="001D025D">
        <w:t>getInitY (</w:t>
      </w:r>
      <w:r>
        <w:t>): Eljárások, amelyek megadják a robot kezdőpozícióját a pályán.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getMapX (</w:t>
      </w:r>
      <w:r>
        <w:t xml:space="preserve">), integer </w:t>
      </w:r>
      <w:r w:rsidR="001D025D">
        <w:t>getMapY (</w:t>
      </w:r>
      <w:r>
        <w:t xml:space="preserve">): Eljárások, amelyek megadják </w:t>
      </w:r>
      <w:r w:rsidR="0016217D">
        <w:t>a játéktér két dimenziójának maximumát.</w:t>
      </w:r>
    </w:p>
    <w:p w:rsidR="0016217D" w:rsidRDefault="0016217D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getGoalX (</w:t>
      </w:r>
      <w:r>
        <w:t xml:space="preserve">), integer </w:t>
      </w:r>
      <w:r w:rsidR="001D025D">
        <w:t>getGoalY (</w:t>
      </w:r>
      <w:r>
        <w:t>): Eljárások, amelyek megadják a célpozícióját a robotnak.</w:t>
      </w:r>
    </w:p>
    <w:p w:rsidR="00355D18" w:rsidRDefault="00355D18" w:rsidP="00355D18">
      <w:pPr>
        <w:pStyle w:val="Listaszerbekezds"/>
      </w:pPr>
      <w:r>
        <w:t>Control: A robot helyváltoztatásáért felelős interfész, segítségével direktben tudjuk irányítani a robotot.</w:t>
      </w:r>
    </w:p>
    <w:p w:rsidR="00355D18" w:rsidRDefault="00355D18" w:rsidP="00355D18">
      <w:pPr>
        <w:pStyle w:val="Listaszerbekezds"/>
      </w:pPr>
      <w:r>
        <w:t>Sensor: A robot körül található négy szenzor, amelyekkel érzékeli a külvilág akadályait.</w:t>
      </w:r>
    </w:p>
    <w:p w:rsidR="00355D18" w:rsidRDefault="00355D18" w:rsidP="00355D18">
      <w:pPr>
        <w:pStyle w:val="Listaszerbekezds"/>
        <w:numPr>
          <w:ilvl w:val="1"/>
          <w:numId w:val="2"/>
        </w:numPr>
      </w:pPr>
      <w:r>
        <w:t xml:space="preserve">boolean </w:t>
      </w:r>
      <w:r w:rsidR="001D025D">
        <w:t>update (</w:t>
      </w:r>
      <w:r>
        <w:t xml:space="preserve">Up/Down/Left/Right)(x: integer, </w:t>
      </w:r>
      <w:r w:rsidR="001D025D">
        <w:t>y: integer): Eljárások alkalmasa</w:t>
      </w:r>
      <w:r>
        <w:t>k lekérdezni a megfelelő szenzor adatait.</w:t>
      </w:r>
    </w:p>
    <w:p w:rsidR="00421CBD" w:rsidRDefault="001D025D" w:rsidP="00421CBD">
      <w:pPr>
        <w:pStyle w:val="Listaszerbekezds"/>
      </w:pPr>
      <w:r>
        <w:t>internál</w:t>
      </w:r>
      <w:r w:rsidR="00421CBD">
        <w:t>: Ebben az interfészben tárolja a külvilág számára nem elérhető változókat, függvényeket, eseményeket.</w:t>
      </w:r>
    </w:p>
    <w:p w:rsidR="00421CBD" w:rsidRDefault="00EA0F6B" w:rsidP="00421CBD">
      <w:pPr>
        <w:pStyle w:val="Listaszerbekezds"/>
        <w:numPr>
          <w:ilvl w:val="1"/>
          <w:numId w:val="2"/>
        </w:numPr>
      </w:pPr>
      <w:r>
        <w:t xml:space="preserve">integer </w:t>
      </w:r>
      <w:r w:rsidR="001560A4">
        <w:t>map</w:t>
      </w:r>
      <w:r>
        <w:t xml:space="preserve">_x, </w:t>
      </w:r>
      <w:r w:rsidR="001560A4">
        <w:t>map_y: Tárolja a játéktér két dimenziójának szélső értékét.</w:t>
      </w:r>
    </w:p>
    <w:p w:rsidR="001560A4" w:rsidRDefault="001560A4" w:rsidP="00421CBD">
      <w:pPr>
        <w:pStyle w:val="Listaszerbekezds"/>
        <w:numPr>
          <w:ilvl w:val="1"/>
          <w:numId w:val="2"/>
        </w:numPr>
      </w:pPr>
      <w:r>
        <w:t>integer goal_x, goal_y: Tárolja a célpozíciót.</w:t>
      </w:r>
    </w:p>
    <w:p w:rsidR="0037237A" w:rsidRDefault="0037237A" w:rsidP="00421CBD">
      <w:pPr>
        <w:pStyle w:val="Listaszerbekezds"/>
        <w:numPr>
          <w:ilvl w:val="1"/>
          <w:numId w:val="2"/>
        </w:numPr>
      </w:pPr>
      <w:r>
        <w:t>integer pos_x, pos_y: Tárolja az aktuális pozíciót.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PathReceived: Esemény, mely akkor sül el, ha útvonal adatot kap a robot a cloud</w:t>
      </w:r>
      <w:r w:rsidR="001D025D">
        <w:t>-</w:t>
      </w:r>
      <w:r>
        <w:t>tól.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deadEnd: Esemény, mely akkor sül el, ha zsákutcába jut a robot.</w:t>
      </w:r>
    </w:p>
    <w:p w:rsidR="002D415C" w:rsidRDefault="00990EBD" w:rsidP="00421CBD">
      <w:pPr>
        <w:pStyle w:val="Listaszerbekezds"/>
        <w:numPr>
          <w:ilvl w:val="1"/>
          <w:numId w:val="2"/>
        </w:numPr>
      </w:pPr>
      <w:r>
        <w:t xml:space="preserve">integer nextStep: Tárolja a következő lépésnek megfelelő </w:t>
      </w:r>
      <w:r w:rsidR="00D65E80">
        <w:t>irányt, ami a cloud</w:t>
      </w:r>
      <w:r w:rsidR="001D1FCA">
        <w:t>-</w:t>
      </w:r>
      <w:r w:rsidR="00D65E80">
        <w:t>tól kapott útvonal egy eleme.</w:t>
      </w:r>
    </w:p>
    <w:p w:rsidR="00520D27" w:rsidRDefault="00520D27" w:rsidP="00421CBD">
      <w:pPr>
        <w:pStyle w:val="Listaszerbekezds"/>
        <w:numPr>
          <w:ilvl w:val="1"/>
          <w:numId w:val="2"/>
        </w:numPr>
      </w:pPr>
      <w:r>
        <w:t>integer index: Egy szimpla ciklusváltozó, amely a cloud</w:t>
      </w:r>
      <w:r w:rsidR="001972EC">
        <w:t>-</w:t>
      </w:r>
      <w:r>
        <w:t>tól kapott útvonalat járja be egyesével.</w:t>
      </w:r>
    </w:p>
    <w:p w:rsidR="003924EF" w:rsidRDefault="003924EF" w:rsidP="003924EF">
      <w:pPr>
        <w:pStyle w:val="Listaszerbekezds"/>
        <w:numPr>
          <w:ilvl w:val="1"/>
          <w:numId w:val="2"/>
        </w:numPr>
      </w:pPr>
      <w:r>
        <w:t>integer getStep</w:t>
      </w:r>
      <w:r w:rsidR="003B7862">
        <w:t xml:space="preserve"> </w:t>
      </w:r>
      <w:r>
        <w:t>(i</w:t>
      </w:r>
      <w:r w:rsidR="00BC6645">
        <w:t>: integer</w:t>
      </w:r>
      <w:r>
        <w:t>): A függvényparaméterként átadott sorszámú lépéssel tér vissza.</w:t>
      </w:r>
    </w:p>
    <w:p w:rsidR="00DA5692" w:rsidRDefault="000449F7" w:rsidP="00DA5692">
      <w:pPr>
        <w:pStyle w:val="Cmsor3"/>
      </w:pPr>
      <w:r>
        <w:t>Állapotmodell tervezése</w:t>
      </w:r>
    </w:p>
    <w:p w:rsidR="00F003B2" w:rsidRDefault="00333794" w:rsidP="00333794">
      <w:r>
        <w:t>A köve</w:t>
      </w:r>
      <w:r w:rsidR="00F003B2">
        <w:t>tkezőekben ismertetem az állapotmodell elemeket.</w:t>
      </w:r>
    </w:p>
    <w:p w:rsidR="0020264B" w:rsidRDefault="00361803" w:rsidP="00333794">
      <w:pPr>
        <w:pStyle w:val="Kp"/>
      </w:pPr>
      <w:r>
        <w:drawing>
          <wp:inline distT="0" distB="0" distL="0" distR="0">
            <wp:extent cx="4781550" cy="311467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in_region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B2" w:rsidRPr="00F003B2" w:rsidRDefault="00361803" w:rsidP="00361803">
      <w:pPr>
        <w:pStyle w:val="Kpalrs"/>
        <w:tabs>
          <w:tab w:val="center" w:pos="4536"/>
          <w:tab w:val="left" w:pos="5775"/>
        </w:tabs>
        <w:jc w:val="left"/>
        <w:rPr>
          <w:lang w:eastAsia="hu-HU" w:bidi="ar-SA"/>
        </w:rPr>
      </w:pPr>
      <w:r>
        <w:tab/>
      </w:r>
      <w:r w:rsidR="000449F7">
        <w:t>18</w:t>
      </w:r>
      <w:r w:rsidR="00BC6645">
        <w:t>. ábra</w:t>
      </w:r>
      <w:r w:rsidR="000449F7">
        <w:t xml:space="preserve"> </w:t>
      </w:r>
      <w:r w:rsidR="00F003B2">
        <w:t>Top szint</w:t>
      </w:r>
      <w:r>
        <w:tab/>
      </w:r>
    </w:p>
    <w:p w:rsidR="00361803" w:rsidRDefault="00361803" w:rsidP="00361803">
      <w:r>
        <w:t>A top szint nagyon magas absztrakciós szinten fogja meg a problémát. Szavakkal leírva ez a folyamat:</w:t>
      </w:r>
    </w:p>
    <w:p w:rsidR="00361803" w:rsidRDefault="00361803" w:rsidP="00361803">
      <w:pPr>
        <w:pStyle w:val="Listaszerbekezds"/>
      </w:pPr>
      <w:r>
        <w:t xml:space="preserve">Elindul a robot, egy másodpercet vár, hogy minden </w:t>
      </w:r>
      <w:r w:rsidR="00BC6645">
        <w:t>esszenciális</w:t>
      </w:r>
      <w:r>
        <w:t xml:space="preserve"> komponens inicializálódjon. A kommunikációt teszteli a cloud egysé</w:t>
      </w:r>
      <w:r w:rsidR="00306971">
        <w:t>ggel, csak akkor lép tovább, ha megbizonyosodott a cloud létezéséről és készen állásáról. Majd megkezdi a futását. Optimális esetben a robot logika megoldja a problémát, eljut a célállapotba. Ha ez nem sikerül akkor a cloud</w:t>
      </w:r>
      <w:r w:rsidR="00BC6645">
        <w:t>-</w:t>
      </w:r>
      <w:r w:rsidR="00306971">
        <w:t xml:space="preserve">hoz fordul, ami elküldi számára a bejárandó utat, hogy eljusson céljába. Ezt az útvonalat bejárja és visszatér a </w:t>
      </w:r>
      <w:r w:rsidR="00BC6645">
        <w:t>problémamegoldó</w:t>
      </w:r>
      <w:r w:rsidR="00306971">
        <w:t xml:space="preserve"> fázisba. Ott fogja vizsgálni a cél pozíció elérését.</w:t>
      </w:r>
      <w:r w:rsidR="00360634">
        <w:t xml:space="preserve"> Ha elérte a célját terminálja a működését a robot.</w:t>
      </w:r>
    </w:p>
    <w:p w:rsidR="00797102" w:rsidRDefault="003C0159" w:rsidP="003C0159">
      <w:pPr>
        <w:pStyle w:val="Kp"/>
      </w:pPr>
      <w:r>
        <w:drawing>
          <wp:inline distT="0" distB="0" distL="0" distR="0">
            <wp:extent cx="5057775" cy="4295775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mm_test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59" w:rsidRPr="003C0159" w:rsidRDefault="00FF3F1E" w:rsidP="003C0159">
      <w:pPr>
        <w:pStyle w:val="Kpalrs"/>
        <w:rPr>
          <w:lang w:eastAsia="hu-HU" w:bidi="ar-SA"/>
        </w:rPr>
      </w:pPr>
      <w:r>
        <w:t xml:space="preserve">19. ábra </w:t>
      </w:r>
      <w:r w:rsidR="00306EC7">
        <w:t xml:space="preserve">Comm_test </w:t>
      </w:r>
      <w:r w:rsidR="00787B29">
        <w:t>subdiagram</w:t>
      </w:r>
      <w:r w:rsidR="00D906D1">
        <w:t xml:space="preserve"> </w:t>
      </w:r>
    </w:p>
    <w:p w:rsidR="00C724B9" w:rsidRDefault="00C724B9" w:rsidP="00C724B9">
      <w:r>
        <w:t>A comm_test subdiagram-ban a robot kezdeményez kapcsolatot a cloud</w:t>
      </w:r>
      <w:r w:rsidR="00BC6645">
        <w:t>-</w:t>
      </w:r>
      <w:r>
        <w:t>dal, majd addig várakozik, amíg a cloud vissza nem jelez, hogy kész a segítség nyújtásra.</w:t>
      </w:r>
    </w:p>
    <w:p w:rsidR="00C724B9" w:rsidRDefault="00C724B9" w:rsidP="0025407F">
      <w:pPr>
        <w:pStyle w:val="Kp"/>
      </w:pPr>
      <w:r w:rsidRPr="0025407F">
        <w:drawing>
          <wp:inline distT="0" distB="0" distL="0" distR="0">
            <wp:extent cx="4162425" cy="3606333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bot_Logic_sd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584" cy="36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B9" w:rsidRPr="00C724B9" w:rsidRDefault="001F65B3" w:rsidP="00C724B9">
      <w:pPr>
        <w:pStyle w:val="Kpalrs"/>
        <w:rPr>
          <w:lang w:eastAsia="hu-HU" w:bidi="ar-SA"/>
        </w:rPr>
      </w:pPr>
      <w:r>
        <w:t xml:space="preserve">20. ábra </w:t>
      </w:r>
      <w:r w:rsidR="00C724B9">
        <w:t xml:space="preserve">A Robot_Logic subdiagram </w:t>
      </w:r>
    </w:p>
    <w:p w:rsidR="00C724B9" w:rsidRDefault="00E26E1F" w:rsidP="0025407F">
      <w:r>
        <w:t>A Robot_Logic subdiagram</w:t>
      </w:r>
      <w:r w:rsidR="0025407F">
        <w:t xml:space="preserve"> felelős a robot probléma megoldó logikájának megvalósításáért. </w:t>
      </w:r>
    </w:p>
    <w:p w:rsidR="0025407F" w:rsidRDefault="0025407F" w:rsidP="0025407F">
      <w:pPr>
        <w:pStyle w:val="Kp"/>
      </w:pPr>
      <w:r>
        <w:drawing>
          <wp:inline distT="0" distB="0" distL="0" distR="0">
            <wp:extent cx="3943350" cy="3673258"/>
            <wp:effectExtent l="0" t="0" r="0" b="381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elp_from_Cloud_sd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44" cy="36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7F" w:rsidRPr="0025407F" w:rsidRDefault="009543CB" w:rsidP="0025407F">
      <w:pPr>
        <w:pStyle w:val="Kpalrs"/>
        <w:rPr>
          <w:lang w:eastAsia="hu-HU" w:bidi="ar-SA"/>
        </w:rPr>
      </w:pPr>
      <w:r>
        <w:t xml:space="preserve">21. ábra </w:t>
      </w:r>
      <w:r w:rsidR="000655F5">
        <w:t>Help_from_Cloud subdiagram</w:t>
      </w:r>
    </w:p>
    <w:p w:rsidR="000655F5" w:rsidRDefault="003D743E" w:rsidP="000655F5">
      <w:r>
        <w:t xml:space="preserve">Help_from_Cloud subdiagram a Comm_test-hez </w:t>
      </w:r>
      <w:r w:rsidR="00BC6645">
        <w:t>hasonlóan</w:t>
      </w:r>
      <w:r>
        <w:t xml:space="preserve"> üzenetet küld a cloud</w:t>
      </w:r>
      <w:r w:rsidR="00BC6645">
        <w:t>-</w:t>
      </w:r>
      <w:r>
        <w:t>nak, majd megvárja míg válaszol az.</w:t>
      </w:r>
    </w:p>
    <w:p w:rsidR="000550BC" w:rsidRDefault="000550BC" w:rsidP="000550BC">
      <w:pPr>
        <w:pStyle w:val="Kp"/>
      </w:pPr>
      <w:r>
        <w:drawing>
          <wp:inline distT="0" distB="0" distL="0" distR="0">
            <wp:extent cx="5760720" cy="28067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th_Walking_sd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BC" w:rsidRDefault="000550BC" w:rsidP="000550BC">
      <w:pPr>
        <w:pStyle w:val="Kpalrs"/>
      </w:pPr>
      <w:r>
        <w:t>22. ábra Path_Walking subdiagram</w:t>
      </w:r>
    </w:p>
    <w:p w:rsidR="000550BC" w:rsidRDefault="000550BC" w:rsidP="000550BC">
      <w:r>
        <w:t>Path_Walking subdiagram végrehajtja a kapott útvonal bejárásához szükséges parancsokat.</w:t>
      </w:r>
    </w:p>
    <w:p w:rsidR="00054DC9" w:rsidRDefault="00235CA8" w:rsidP="00054DC9">
      <w:pPr>
        <w:pStyle w:val="Cmsor3"/>
      </w:pPr>
      <w:r>
        <w:t>Kódgenerálás</w:t>
      </w:r>
    </w:p>
    <w:p w:rsidR="00235CA8" w:rsidRDefault="00235CA8" w:rsidP="00235CA8">
      <w:r>
        <w:t>A YAKINDU SCT 2 egyik komponense, a kódgenerátor. Sikeresen generáltam kódot az állapotmodellból, amit azután lefuttattunk.</w:t>
      </w:r>
    </w:p>
    <w:p w:rsidR="00235CA8" w:rsidRDefault="00235CA8" w:rsidP="00235CA8">
      <w:r>
        <w:t>Az állapotmodellt kiegészít</w:t>
      </w:r>
      <w:r w:rsidR="00022E7E">
        <w:t>ettem egy C++11 szabványban íródott függvényekkel</w:t>
      </w:r>
      <w:r w:rsidR="00115006">
        <w:t xml:space="preserve"> és szálkezelt időzítő osztállyal</w:t>
      </w:r>
      <w:r w:rsidR="00022E7E">
        <w:t>, amik létrehozzák a kommunikációt a robot és a cloud közt</w:t>
      </w:r>
      <w:r w:rsidR="00115006">
        <w:t xml:space="preserve"> és biztosítja az állapotgép helyes működését</w:t>
      </w:r>
      <w:r w:rsidR="00022E7E">
        <w:t>.</w:t>
      </w:r>
    </w:p>
    <w:p w:rsidR="00115006" w:rsidRDefault="00115006" w:rsidP="00235CA8">
      <w:r>
        <w:t>A kiegészítés kezdeti állapota:</w:t>
      </w:r>
    </w:p>
    <w:p w:rsidR="00115006" w:rsidRPr="00115006" w:rsidRDefault="00115006" w:rsidP="00115006">
      <w:pPr>
        <w:pStyle w:val="Kd"/>
      </w:pPr>
      <w:r w:rsidRPr="00115006">
        <w:t>#include "Robot_v1.h"</w:t>
      </w:r>
    </w:p>
    <w:p w:rsidR="00115006" w:rsidRPr="00115006" w:rsidRDefault="00115006" w:rsidP="00115006">
      <w:pPr>
        <w:pStyle w:val="Kd"/>
      </w:pPr>
      <w:r w:rsidRPr="00115006">
        <w:t>#</w:t>
      </w:r>
      <w:bookmarkStart w:id="18" w:name="_GoBack"/>
      <w:r w:rsidRPr="00115006">
        <w:t>include</w:t>
      </w:r>
      <w:bookmarkEnd w:id="18"/>
      <w:r w:rsidRPr="00115006">
        <w:t xml:space="preserve"> &lt;iostream&gt;</w:t>
      </w:r>
    </w:p>
    <w:p w:rsidR="00115006" w:rsidRPr="00115006" w:rsidRDefault="00115006" w:rsidP="00115006">
      <w:pPr>
        <w:pStyle w:val="Kd"/>
      </w:pPr>
      <w:r w:rsidRPr="00115006">
        <w:t>#include &lt;fstream&gt;</w:t>
      </w:r>
    </w:p>
    <w:p w:rsidR="00115006" w:rsidRPr="00115006" w:rsidRDefault="00115006" w:rsidP="00115006">
      <w:pPr>
        <w:pStyle w:val="Kd"/>
      </w:pPr>
      <w:r w:rsidRPr="00115006">
        <w:t>#include &lt;cstring&gt;</w:t>
      </w:r>
    </w:p>
    <w:p w:rsidR="00115006" w:rsidRPr="00115006" w:rsidRDefault="00115006" w:rsidP="00115006">
      <w:pPr>
        <w:pStyle w:val="Kd"/>
      </w:pPr>
      <w:r w:rsidRPr="00115006">
        <w:t>#include &lt;ctime&gt;</w:t>
      </w:r>
    </w:p>
    <w:p w:rsidR="00115006" w:rsidRPr="00115006" w:rsidRDefault="00115006" w:rsidP="00115006">
      <w:pPr>
        <w:pStyle w:val="Kd"/>
      </w:pPr>
      <w:r w:rsidRPr="00115006">
        <w:t>#include &lt;list&gt;</w:t>
      </w:r>
    </w:p>
    <w:p w:rsidR="00115006" w:rsidRPr="00115006" w:rsidRDefault="00115006" w:rsidP="00115006">
      <w:pPr>
        <w:pStyle w:val="Kd"/>
      </w:pPr>
      <w:r w:rsidRPr="00115006">
        <w:t>#include &lt;iterator&gt;</w:t>
      </w:r>
    </w:p>
    <w:p w:rsidR="00115006" w:rsidRPr="00115006" w:rsidRDefault="00115006" w:rsidP="00115006">
      <w:pPr>
        <w:pStyle w:val="Kd"/>
      </w:pPr>
      <w:r w:rsidRPr="00115006">
        <w:t>#include &lt;utility&gt;</w:t>
      </w:r>
    </w:p>
    <w:p w:rsidR="00115006" w:rsidRPr="00115006" w:rsidRDefault="00115006" w:rsidP="00115006">
      <w:pPr>
        <w:pStyle w:val="Kd"/>
      </w:pPr>
      <w:r w:rsidRPr="00115006">
        <w:t>#include &lt;exception&gt;</w:t>
      </w:r>
    </w:p>
    <w:p w:rsidR="00115006" w:rsidRPr="00115006" w:rsidRDefault="00115006" w:rsidP="00115006">
      <w:pPr>
        <w:pStyle w:val="Kd"/>
      </w:pPr>
      <w:r w:rsidRPr="00115006">
        <w:t>#include &lt;thread&gt;</w:t>
      </w:r>
    </w:p>
    <w:p w:rsidR="00115006" w:rsidRPr="00115006" w:rsidRDefault="00115006" w:rsidP="00115006">
      <w:pPr>
        <w:pStyle w:val="Kd"/>
      </w:pPr>
      <w:r w:rsidRPr="00115006">
        <w:t>#include "TimerInterface.h"</w:t>
      </w:r>
    </w:p>
    <w:p w:rsidR="00115006" w:rsidRPr="00115006" w:rsidRDefault="00115006" w:rsidP="00115006">
      <w:pPr>
        <w:pStyle w:val="Kd"/>
      </w:pPr>
      <w:r w:rsidRPr="00115006">
        <w:t>#include "sc_types.h"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using namespace std;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enum Comm_Packets{</w:t>
      </w:r>
    </w:p>
    <w:p w:rsidR="00115006" w:rsidRPr="00115006" w:rsidRDefault="00115006" w:rsidP="00115006">
      <w:pPr>
        <w:pStyle w:val="Kd"/>
      </w:pPr>
      <w:r w:rsidRPr="00115006">
        <w:tab/>
        <w:t>No_Message = 0, Cloud_Online = 1, Robot_Online = 2, Dead_End = 3, Path_sended = 4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char* mtx;</w:t>
      </w:r>
    </w:p>
    <w:p w:rsidR="00115006" w:rsidRPr="00115006" w:rsidRDefault="00115006" w:rsidP="00115006">
      <w:pPr>
        <w:pStyle w:val="Kd"/>
      </w:pPr>
      <w:r w:rsidRPr="00115006">
        <w:t>int n, m;</w:t>
      </w:r>
    </w:p>
    <w:p w:rsidR="00115006" w:rsidRPr="00115006" w:rsidRDefault="00115006" w:rsidP="00115006">
      <w:pPr>
        <w:pStyle w:val="Kd"/>
      </w:pPr>
      <w:r w:rsidRPr="00115006">
        <w:t>string path;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class RobotComm : public Robot_v1::SCI_Comm_OCB{</w:t>
      </w:r>
    </w:p>
    <w:p w:rsidR="00115006" w:rsidRPr="00115006" w:rsidRDefault="00115006" w:rsidP="00115006">
      <w:pPr>
        <w:pStyle w:val="Kd"/>
      </w:pPr>
      <w:r w:rsidRPr="00115006"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sendMessage(sc_integer s1, sc_integer x = 0, sc_integer y = 0)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ofstream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myfile.open("sendToCloud.txt");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 &lt;&lt; s1 &lt;&lt; " " &lt;&lt; (int)x &lt;&lt; " " &lt;&lt; (int)y &lt;&lt; endl;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myfile.close();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1;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else return 0;</w:t>
      </w:r>
    </w:p>
    <w:p w:rsidR="00E01A02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int init_x, init_y, goal_x, goal_y;</w:t>
      </w:r>
    </w:p>
    <w:p w:rsidR="00115006" w:rsidRPr="00115006" w:rsidRDefault="00115006" w:rsidP="00115006">
      <w:pPr>
        <w:pStyle w:val="Kd"/>
      </w:pPr>
      <w:r w:rsidRPr="00115006">
        <w:t xml:space="preserve">  </w:t>
      </w:r>
    </w:p>
    <w:p w:rsidR="00115006" w:rsidRPr="00115006" w:rsidRDefault="00115006" w:rsidP="00115006">
      <w:pPr>
        <w:pStyle w:val="Kd"/>
      </w:pPr>
      <w:r w:rsidRPr="00115006">
        <w:tab/>
        <w:t>void process_data(){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myfile.open("Map.txt");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string temp;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n = (int)(temp[0]-'0');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 = (int)(temp[2]-'0');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//Map (mátrix) feldolgozás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mtx = new char[n*m];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int j=0;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for(unsigned int i=0;temp[i]!='\n';i++){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  <w:t>if(temp[i] == '\n') temp[i]='\0';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for(unsigned int i=0;i&lt;temp.size();i++){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  <w:t>if(temp[i] != ',') mtx[j++] = temp[i];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init_x = (int)(temp[0]-'0');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init_y = (int)(temp[2]-'0');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 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goal_x = (int)(temp[0]-'0');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goal_y = (int)(temp[2]-'0');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myfile.close();</w:t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</w:p>
    <w:p w:rsidR="006E51F5" w:rsidRPr="006E51F5" w:rsidRDefault="00115006" w:rsidP="006E51F5">
      <w:pPr>
        <w:pStyle w:val="Kd"/>
      </w:pPr>
      <w:r w:rsidRPr="00115006">
        <w:tab/>
      </w:r>
      <w:r w:rsidR="006E51F5" w:rsidRPr="006E51F5">
        <w:t>void process_help(){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ifstream myfile;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myfile.open("Path.txt");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if(myfile.is_open()){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int db=0;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string temp;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getline(myfile,temp);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temp = temp + "0";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 xml:space="preserve">for(unsigned int i = 0;i&lt;temp.size();i++) 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r w:rsidRPr="006E51F5">
        <w:tab/>
        <w:t>if(temp[i] &gt;= '0' &amp;&amp; temp[i] &lt;= '4') db++;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char* out = new char[db];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int j=0;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for(unsigned int i=1;i&lt;temp.size();i++){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r w:rsidRPr="006E51F5">
        <w:tab/>
        <w:t>if(temp[i] !=',') out[j++] = temp[i];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}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myfile.close();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path = string(out);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delete out;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}</w:t>
      </w:r>
    </w:p>
    <w:p w:rsidR="00115006" w:rsidRPr="00115006" w:rsidRDefault="006E51F5" w:rsidP="006E51F5">
      <w:pPr>
        <w:pStyle w:val="Kd"/>
      </w:pPr>
      <w:r w:rsidRPr="006E51F5">
        <w:tab/>
        <w:t>}</w:t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waitMessage(){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int output = 0;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myfile.open("msgFromCloud.txt");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char message = '0';</w:t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myfile.get(message);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if(message == '1') process_data();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if(message == '4') process_help();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if(message &gt;= '0' &amp;&amp; message &lt;= '4'){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  <w:t>output = (int) (message-'0');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myfile.close();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return output;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sc_integer getInitX(){return init_x;}</w:t>
      </w:r>
      <w:r w:rsidRPr="00115006">
        <w:tab/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getInitY(){return init_y;}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getMapX(){return n;}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getMapY(){return m;}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getGoalX(){return goal_x;}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getGoalY(){return goal_y;}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class RobotSensor : public Robot_v1::SCI_Sensor_OCB {</w:t>
      </w:r>
    </w:p>
    <w:p w:rsidR="00115006" w:rsidRPr="00115006" w:rsidRDefault="00115006" w:rsidP="00115006">
      <w:pPr>
        <w:pStyle w:val="Kd"/>
      </w:pPr>
      <w:r w:rsidRPr="00115006">
        <w:tab/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updateUp(sc_integer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if(y == 0)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 (y*(n-1)+x)]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updateDown(sc_integer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if(y == (m-1))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(mtx[(int)(y*(n+1)+x)]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updateLeft(sc_integer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if(x == 0)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(mtx[(int)(y*n+x-1)]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updateRight(sc_integer x, sc_integer y){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if(x == n-1)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(mtx[(int)(y*n+x+1)]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  <w:r w:rsidRPr="00115006">
        <w:t>class RobotUtility : public Robot_v1::InternalSCI_OCB {</w:t>
      </w:r>
    </w:p>
    <w:p w:rsidR="00115006" w:rsidRPr="00115006" w:rsidRDefault="00115006" w:rsidP="00115006">
      <w:pPr>
        <w:pStyle w:val="Kd"/>
      </w:pPr>
      <w:r w:rsidRPr="00115006">
        <w:t>public: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getStep(sc_integer i)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sc_integer len = path.size();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if(i&lt;len) return (int)(path[i]-'0');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else return 0;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typedef pair&lt;clock_t, sc_integer&gt; TimePair;</w:t>
      </w:r>
    </w:p>
    <w:p w:rsidR="00115006" w:rsidRPr="00115006" w:rsidRDefault="00115006" w:rsidP="00115006">
      <w:pPr>
        <w:pStyle w:val="Kd"/>
      </w:pPr>
      <w:r w:rsidRPr="00115006">
        <w:t>typedef pair&lt;TimedStatemachineInterface*,sc_eventid&gt; SMEvent;</w:t>
      </w:r>
    </w:p>
    <w:p w:rsidR="00115006" w:rsidRPr="00115006" w:rsidRDefault="00115006" w:rsidP="00115006">
      <w:pPr>
        <w:pStyle w:val="Kd"/>
      </w:pPr>
      <w:r w:rsidRPr="00115006">
        <w:t xml:space="preserve">typedef pair&lt;SMEvent, TimePair&gt; EventTimer; 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static bool runnable;</w:t>
      </w:r>
    </w:p>
    <w:p w:rsidR="00115006" w:rsidRPr="00115006" w:rsidRDefault="00115006" w:rsidP="00115006">
      <w:pPr>
        <w:pStyle w:val="Kd"/>
      </w:pPr>
      <w:r w:rsidRPr="00115006">
        <w:t>static bool terminateVar;</w:t>
      </w:r>
    </w:p>
    <w:p w:rsidR="00115006" w:rsidRPr="00115006" w:rsidRDefault="00115006" w:rsidP="00115006">
      <w:pPr>
        <w:pStyle w:val="Kd"/>
      </w:pPr>
      <w:r w:rsidRPr="00115006">
        <w:t>static std::list&lt;EventTimer&gt; timerList;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class RobotTimerInterface : public TimerInterface {</w:t>
      </w:r>
    </w:p>
    <w:p w:rsidR="00115006" w:rsidRPr="00115006" w:rsidRDefault="00115006" w:rsidP="00115006">
      <w:pPr>
        <w:pStyle w:val="Kd"/>
      </w:pPr>
      <w:r w:rsidRPr="00115006">
        <w:tab/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std::thread t1;</w:t>
      </w:r>
    </w:p>
    <w:p w:rsidR="005B7F9C" w:rsidRPr="005B7F9C" w:rsidRDefault="005B7F9C" w:rsidP="005B7F9C">
      <w:pPr>
        <w:pStyle w:val="Kd"/>
      </w:pPr>
    </w:p>
    <w:p w:rsidR="005B7F9C" w:rsidRPr="005B7F9C" w:rsidRDefault="005B7F9C" w:rsidP="005B7F9C">
      <w:pPr>
        <w:pStyle w:val="Kd"/>
      </w:pPr>
      <w:r w:rsidRPr="005B7F9C">
        <w:tab/>
        <w:t>static void timerLoop(RobotTimerInterface* interF 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try{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int db = 0;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std::cout &lt;&lt; "TimerLOOP Init: " &lt;&lt; 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while(runnable &amp;&amp; !(terminateVar)){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  <w:t>db++;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  <w:t xml:space="preserve">for(std::list&lt;EventTimer&gt;::iterator t =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timerList.begin();t!=timerList.end();++t){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if(!(runnable)) break;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EventTimer tempEvent = (*t);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SMEvent tempSMEvent = tempEvent.first;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TimedStatemachineInterface * statemachine =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tempSMEvent.first;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sc_eventid eventId = tempSMEvent.second;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if((db % 10000) == 0)std::cout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"Accumulate: " &lt;&lt; eventId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&lt;&lt; 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TimePair tempTimer = tempEvent.second;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clock_t start = tempTimer.first;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sc_integer interval = tempTimer.second;</w:t>
      </w:r>
    </w:p>
    <w:p w:rsidR="005B7F9C" w:rsidRPr="005B7F9C" w:rsidRDefault="005B7F9C" w:rsidP="005B7F9C">
      <w:pPr>
        <w:pStyle w:val="Kd"/>
      </w:pP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clock_t now = clock();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if(now &gt; (start + interval)) 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if((db % 10000) ==0) std::cout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"Raised" &lt;&lt; 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statemachine-&gt;raiseTimeEvent(eventId);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catch(std::exception e){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 xml:space="preserve">std::cout &lt;&lt;"My Exception Handler: " &lt;&lt; e.what()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}</w:t>
      </w:r>
      <w:r w:rsidRPr="005B7F9C">
        <w:tab/>
      </w:r>
      <w:r w:rsidRPr="005B7F9C">
        <w:tab/>
      </w:r>
    </w:p>
    <w:p w:rsidR="00115006" w:rsidRPr="00115006" w:rsidRDefault="005B7F9C" w:rsidP="005B7F9C">
      <w:pPr>
        <w:pStyle w:val="Kd"/>
      </w:pPr>
      <w:r w:rsidRPr="005B7F9C">
        <w:tab/>
        <w:t>}</w:t>
      </w:r>
      <w:r w:rsidRPr="005B7F9C">
        <w:tab/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RobotTimerInterface(){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runnable =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terminateVar = false;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Starts the timing for a time event.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 </w:t>
      </w:r>
    </w:p>
    <w:p w:rsidR="00340ACB" w:rsidRPr="00340ACB" w:rsidRDefault="00115006" w:rsidP="00340ACB">
      <w:pPr>
        <w:pStyle w:val="Kd"/>
      </w:pPr>
      <w:r w:rsidRPr="00115006">
        <w:tab/>
      </w:r>
      <w:r w:rsidRPr="00115006">
        <w:tab/>
      </w:r>
      <w:r w:rsidR="00340ACB" w:rsidRPr="00340ACB">
        <w:t xml:space="preserve">void setTimer(TimedStatemachineInterface* statemachine, 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sc_eventid event, sc_integer interval, sc_boolean isPeriodic) {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std::cout &lt;&lt; "SetTimerBy" &lt;&lt; event &lt;&lt; std::endl;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clock_t now = clock();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TimePair newTimer(now, interval);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SMEvent newSMEvent(statemachine, event);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EventTimer newEventTimer(newSMEvent,newTimer);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timerList.insert(timerList.end(),newEventTimer);</w:t>
      </w:r>
    </w:p>
    <w:p w:rsidR="00115006" w:rsidRPr="00115006" w:rsidRDefault="00340ACB" w:rsidP="00340ACB">
      <w:pPr>
        <w:pStyle w:val="Kd"/>
      </w:pPr>
      <w:r w:rsidRPr="00340ACB">
        <w:tab/>
      </w:r>
      <w:r w:rsidRPr="00340ACB">
        <w:tab/>
        <w:t>}</w:t>
      </w:r>
      <w:r w:rsidR="00115006" w:rsidRPr="00115006">
        <w:tab/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Unsets the given time event.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</w:t>
      </w:r>
    </w:p>
    <w:p w:rsidR="00343307" w:rsidRPr="00343307" w:rsidRDefault="00115006" w:rsidP="00343307">
      <w:pPr>
        <w:pStyle w:val="Kd"/>
      </w:pPr>
      <w:r w:rsidRPr="00115006">
        <w:tab/>
      </w:r>
      <w:r w:rsidRPr="00115006">
        <w:tab/>
      </w:r>
      <w:r w:rsidR="00343307" w:rsidRPr="00343307">
        <w:t xml:space="preserve">void unsetTimer(TimedStatemachineInterface* statemachine, 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sc_eventid event){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std::cout &lt;&lt; "UnsetTimerBy" &lt;&lt; event &lt;&lt; std::endl;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if(event != NULL){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 xml:space="preserve">for(std::list&lt;EventTimer&gt;::iterator t = 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timerList.begin();t!=timerList.end();++t){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if(t-&gt;first.second == event) {</w:t>
      </w: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timerList.erase(t);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}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>}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>*(sc_boolean*)event = false;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}</w:t>
      </w:r>
    </w:p>
    <w:p w:rsidR="00115006" w:rsidRPr="00115006" w:rsidRDefault="00343307" w:rsidP="00343307">
      <w:pPr>
        <w:pStyle w:val="Kd"/>
      </w:pPr>
      <w:r w:rsidRPr="00343307">
        <w:tab/>
      </w:r>
      <w:r w:rsidRPr="00343307">
        <w:tab/>
        <w:t>}</w:t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Cancel timer service. Use this to end possible timing threads and free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memory resources.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void cancel(){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terminateVar =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//t1.join();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static RobotTimerInterface staticCreator;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int main()</w:t>
      </w:r>
    </w:p>
    <w:p w:rsidR="00115006" w:rsidRPr="00115006" w:rsidRDefault="00115006" w:rsidP="00115006">
      <w:pPr>
        <w:pStyle w:val="Kd"/>
      </w:pPr>
      <w:r w:rsidRPr="00115006">
        <w:t>{</w:t>
      </w:r>
    </w:p>
    <w:p w:rsidR="00115006" w:rsidRPr="00115006" w:rsidRDefault="00115006" w:rsidP="00115006">
      <w:pPr>
        <w:pStyle w:val="Kd"/>
      </w:pPr>
      <w:r w:rsidRPr="00115006">
        <w:tab/>
        <w:t>Robot_v1 robot_obj;</w:t>
      </w:r>
    </w:p>
    <w:p w:rsidR="00115006" w:rsidRPr="00115006" w:rsidRDefault="00115006" w:rsidP="00115006">
      <w:pPr>
        <w:pStyle w:val="Kd"/>
      </w:pPr>
      <w:r w:rsidRPr="00115006">
        <w:tab/>
        <w:t>RobotComm robot_comm;</w:t>
      </w:r>
    </w:p>
    <w:p w:rsidR="00115006" w:rsidRPr="00115006" w:rsidRDefault="00115006" w:rsidP="00115006">
      <w:pPr>
        <w:pStyle w:val="Kd"/>
      </w:pPr>
      <w:r w:rsidRPr="00115006">
        <w:tab/>
        <w:t>RobotSensor robot_sensor;</w:t>
      </w:r>
    </w:p>
    <w:p w:rsidR="00115006" w:rsidRPr="00115006" w:rsidRDefault="00115006" w:rsidP="00115006">
      <w:pPr>
        <w:pStyle w:val="Kd"/>
      </w:pPr>
      <w:r w:rsidRPr="00115006">
        <w:tab/>
        <w:t>RobotUtility robot_util;</w:t>
      </w:r>
    </w:p>
    <w:p w:rsidR="00115006" w:rsidRPr="00115006" w:rsidRDefault="00115006" w:rsidP="00115006">
      <w:pPr>
        <w:pStyle w:val="Kd"/>
      </w:pPr>
      <w:r w:rsidRPr="00115006">
        <w:tab/>
        <w:t>RobotTimerInterface timer;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  <w:t>robot_obj.setSCI_Comm_OCB(&amp;robot_comm);</w:t>
      </w:r>
    </w:p>
    <w:p w:rsidR="00115006" w:rsidRPr="00115006" w:rsidRDefault="00115006" w:rsidP="00115006">
      <w:pPr>
        <w:pStyle w:val="Kd"/>
      </w:pPr>
      <w:r w:rsidRPr="00115006">
        <w:tab/>
        <w:t>robot_obj.setSCI_Sensor_OCB(&amp;robot_sensor);</w:t>
      </w:r>
    </w:p>
    <w:p w:rsidR="00115006" w:rsidRPr="00115006" w:rsidRDefault="00115006" w:rsidP="00115006">
      <w:pPr>
        <w:pStyle w:val="Kd"/>
      </w:pPr>
      <w:r w:rsidRPr="00115006">
        <w:tab/>
        <w:t>robot_obj.setInternalSCI_OCB(&amp;robot_util);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timer.t1 = std::thread(RobotTimerInterface::timerLoop,&amp;timer);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robot_obj.setTimer(&amp;timer);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  <w:t>try{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std::cout &lt;&lt; "Objektumok letrejottek" &lt;&lt; std::endl;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robot_obj.init();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robot_obj.enter();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robot_obj.runCycle();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catch(std::exception e){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std::cout &lt;&lt; "My Exception Handler: "&lt;&lt; e.what() &lt;&lt; std::endl;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timer.t1.join();</w:t>
      </w:r>
    </w:p>
    <w:p w:rsidR="00115006" w:rsidRPr="00115006" w:rsidRDefault="00115006" w:rsidP="00115006">
      <w:pPr>
        <w:pStyle w:val="Kd"/>
      </w:pPr>
      <w:r w:rsidRPr="00115006">
        <w:t xml:space="preserve">  </w:t>
      </w:r>
      <w:r w:rsidRPr="00115006">
        <w:tab/>
        <w:t>return 1;</w:t>
      </w:r>
    </w:p>
    <w:p w:rsidR="00115006" w:rsidRPr="00115006" w:rsidRDefault="002E066A" w:rsidP="00115006">
      <w:pPr>
        <w:pStyle w:val="Kd"/>
      </w:pPr>
      <w:r>
        <w:t>}</w:t>
      </w:r>
    </w:p>
    <w:p w:rsidR="00015CBC" w:rsidRDefault="00D8185C" w:rsidP="00115006">
      <w:pPr>
        <w:pStyle w:val="Nemszmozottcmsor"/>
        <w:ind w:left="0" w:firstLine="0"/>
      </w:pPr>
      <w:r>
        <w:t>Hivatkozások</w:t>
      </w:r>
    </w:p>
    <w:p w:rsidR="00155C16" w:rsidRPr="00155C16" w:rsidRDefault="004E562B" w:rsidP="001143F5">
      <w:pPr>
        <w:pStyle w:val="Hivatkozs"/>
      </w:pPr>
      <w:hyperlink r:id="rId34" w:history="1">
        <w:r w:rsidR="00155C16" w:rsidRPr="00155C16">
          <w:rPr>
            <w:rStyle w:val="Hiperhivatkozs"/>
          </w:rPr>
          <w:t>https://www.npmjs.com/package/pathfinding</w:t>
        </w:r>
      </w:hyperlink>
    </w:p>
    <w:p w:rsidR="00155C16" w:rsidRPr="00155C16" w:rsidRDefault="004E562B" w:rsidP="001143F5">
      <w:pPr>
        <w:pStyle w:val="Hivatkozs"/>
      </w:pPr>
      <w:hyperlink r:id="rId35" w:history="1">
        <w:r w:rsidR="00155C16" w:rsidRPr="00155C16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155C16" w:rsidRDefault="004E562B" w:rsidP="001143F5">
      <w:pPr>
        <w:pStyle w:val="Hivatkozs"/>
        <w:rPr>
          <w:rStyle w:val="Hiperhivatkozs"/>
        </w:rPr>
      </w:pPr>
      <w:hyperlink r:id="rId36" w:history="1">
        <w:r w:rsidR="00155C16" w:rsidRPr="00155C16">
          <w:rPr>
            <w:rStyle w:val="Hiperhivatkozs"/>
          </w:rPr>
          <w:t>http://nodered.org/</w:t>
        </w:r>
      </w:hyperlink>
    </w:p>
    <w:p w:rsidR="00823C71" w:rsidRPr="00155C16" w:rsidRDefault="00823C71" w:rsidP="001143F5">
      <w:pPr>
        <w:pStyle w:val="Hivatkozs"/>
      </w:pPr>
      <w:hyperlink r:id="rId37" w:history="1">
        <w:r w:rsidRPr="00823C71">
          <w:rPr>
            <w:rStyle w:val="Hiperhivatkozs"/>
          </w:rPr>
          <w:t>http://statecharts.org/documentation.html</w:t>
        </w:r>
      </w:hyperlink>
    </w:p>
    <w:p w:rsidR="00155C16" w:rsidRPr="00155C16" w:rsidRDefault="00155C16" w:rsidP="00155C16"/>
    <w:p w:rsidR="00015CBC" w:rsidRPr="00015CBC" w:rsidRDefault="00015CBC" w:rsidP="00155C16">
      <w:pPr>
        <w:pStyle w:val="Hivatkozs"/>
        <w:numPr>
          <w:ilvl w:val="0"/>
          <w:numId w:val="0"/>
        </w:numPr>
        <w:ind w:left="360"/>
      </w:pPr>
    </w:p>
    <w:sectPr w:rsidR="00015CBC" w:rsidRPr="00015CBC" w:rsidSect="0031078D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645" w:rsidRDefault="00BC6645" w:rsidP="0031078D">
      <w:pPr>
        <w:spacing w:after="0"/>
      </w:pPr>
      <w:r>
        <w:separator/>
      </w:r>
    </w:p>
  </w:endnote>
  <w:endnote w:type="continuationSeparator" w:id="0">
    <w:p w:rsidR="00BC6645" w:rsidRDefault="00BC6645" w:rsidP="003107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HGMinchoB">
    <w:altName w:val="MS PMincho"/>
    <w:panose1 w:val="00000000000000000000"/>
    <w:charset w:val="8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358719"/>
      <w:docPartObj>
        <w:docPartGallery w:val="Page Numbers (Bottom of Page)"/>
        <w:docPartUnique/>
      </w:docPartObj>
    </w:sdtPr>
    <w:sdtContent>
      <w:p w:rsidR="00BC6645" w:rsidRDefault="00BC6645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207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BC6645" w:rsidRDefault="00BC6645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645" w:rsidRDefault="00BC6645" w:rsidP="0031078D">
      <w:pPr>
        <w:spacing w:after="0"/>
      </w:pPr>
      <w:r>
        <w:separator/>
      </w:r>
    </w:p>
  </w:footnote>
  <w:footnote w:type="continuationSeparator" w:id="0">
    <w:p w:rsidR="00BC6645" w:rsidRDefault="00BC6645" w:rsidP="003107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6645" w:rsidRDefault="00BC6645" w:rsidP="005B40C4">
    <w:pPr>
      <w:pStyle w:val="lfej"/>
    </w:pPr>
    <w:r>
      <w:t>Házi feladat címe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FBE8D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114B3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8FFB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73A7C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77EE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52896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1B8B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4D4D1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BFE6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2380724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A7FB0"/>
    <w:multiLevelType w:val="hybridMultilevel"/>
    <w:tmpl w:val="936041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847859"/>
    <w:multiLevelType w:val="hybridMultilevel"/>
    <w:tmpl w:val="731EDCA2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0FFE3295"/>
    <w:multiLevelType w:val="hybridMultilevel"/>
    <w:tmpl w:val="876EF4E2"/>
    <w:lvl w:ilvl="0" w:tplc="3B14F576">
      <w:start w:val="1"/>
      <w:numFmt w:val="bullet"/>
      <w:pStyle w:val="Listaszerbekezd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2C70DC5"/>
    <w:multiLevelType w:val="multilevel"/>
    <w:tmpl w:val="56BAA7F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5BB318C"/>
    <w:multiLevelType w:val="hybridMultilevel"/>
    <w:tmpl w:val="9F6CA4A4"/>
    <w:lvl w:ilvl="0" w:tplc="0C765DCA">
      <w:start w:val="1"/>
      <w:numFmt w:val="decimal"/>
      <w:pStyle w:val="Hivatkozs"/>
      <w:lvlText w:val="[%1]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8C22A40"/>
    <w:multiLevelType w:val="hybridMultilevel"/>
    <w:tmpl w:val="454CC34E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FC1BE3"/>
    <w:multiLevelType w:val="hybridMultilevel"/>
    <w:tmpl w:val="DAD6E60A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0138CB"/>
    <w:multiLevelType w:val="hybridMultilevel"/>
    <w:tmpl w:val="0FE671F2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1"/>
  </w:num>
  <w:num w:numId="15">
    <w:abstractNumId w:val="10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formatting="1" w:enforcement="1" w:cryptProviderType="rsaFull" w:cryptAlgorithmClass="hash" w:cryptAlgorithmType="typeAny" w:cryptAlgorithmSid="4" w:cryptSpinCount="100000" w:hash="Xo/XTYqy9kXirbHQQSuutg765zc=" w:salt="+GtIbTFsPtnxRKpSAZ5BEQ==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FD6"/>
    <w:rsid w:val="00000858"/>
    <w:rsid w:val="00000AAF"/>
    <w:rsid w:val="00012A26"/>
    <w:rsid w:val="00015CBC"/>
    <w:rsid w:val="00015FBC"/>
    <w:rsid w:val="000202FD"/>
    <w:rsid w:val="00022E7E"/>
    <w:rsid w:val="00033204"/>
    <w:rsid w:val="00033CA3"/>
    <w:rsid w:val="00044961"/>
    <w:rsid w:val="000449F7"/>
    <w:rsid w:val="000513D2"/>
    <w:rsid w:val="00051A69"/>
    <w:rsid w:val="00054DC9"/>
    <w:rsid w:val="000550BC"/>
    <w:rsid w:val="000655F5"/>
    <w:rsid w:val="0006714D"/>
    <w:rsid w:val="0008249A"/>
    <w:rsid w:val="00082E2A"/>
    <w:rsid w:val="00083ACA"/>
    <w:rsid w:val="00083F10"/>
    <w:rsid w:val="000A7AAC"/>
    <w:rsid w:val="000B07DA"/>
    <w:rsid w:val="000B277C"/>
    <w:rsid w:val="000C12CF"/>
    <w:rsid w:val="000C420B"/>
    <w:rsid w:val="000C4416"/>
    <w:rsid w:val="000D2AAE"/>
    <w:rsid w:val="000D6EC7"/>
    <w:rsid w:val="000D7EB4"/>
    <w:rsid w:val="000E4B36"/>
    <w:rsid w:val="000F0560"/>
    <w:rsid w:val="000F66A2"/>
    <w:rsid w:val="001143F5"/>
    <w:rsid w:val="0011443F"/>
    <w:rsid w:val="00115006"/>
    <w:rsid w:val="00115827"/>
    <w:rsid w:val="00133861"/>
    <w:rsid w:val="00142036"/>
    <w:rsid w:val="00143648"/>
    <w:rsid w:val="001515A8"/>
    <w:rsid w:val="001543DB"/>
    <w:rsid w:val="00154666"/>
    <w:rsid w:val="00155AF0"/>
    <w:rsid w:val="00155C16"/>
    <w:rsid w:val="001560A4"/>
    <w:rsid w:val="00156B34"/>
    <w:rsid w:val="00156CE2"/>
    <w:rsid w:val="0016217D"/>
    <w:rsid w:val="00165C2A"/>
    <w:rsid w:val="001678C3"/>
    <w:rsid w:val="00173921"/>
    <w:rsid w:val="001941C8"/>
    <w:rsid w:val="001972EC"/>
    <w:rsid w:val="001A44C4"/>
    <w:rsid w:val="001C7AB9"/>
    <w:rsid w:val="001D025D"/>
    <w:rsid w:val="001D1FCA"/>
    <w:rsid w:val="001D5FFB"/>
    <w:rsid w:val="001D6650"/>
    <w:rsid w:val="001D7212"/>
    <w:rsid w:val="001F03A4"/>
    <w:rsid w:val="001F0D16"/>
    <w:rsid w:val="001F2F06"/>
    <w:rsid w:val="001F65B3"/>
    <w:rsid w:val="00201CBB"/>
    <w:rsid w:val="0020264B"/>
    <w:rsid w:val="002049DB"/>
    <w:rsid w:val="00207907"/>
    <w:rsid w:val="00211E6A"/>
    <w:rsid w:val="0023147D"/>
    <w:rsid w:val="0023276C"/>
    <w:rsid w:val="00232E13"/>
    <w:rsid w:val="0023334B"/>
    <w:rsid w:val="002348C4"/>
    <w:rsid w:val="00235CA8"/>
    <w:rsid w:val="002371B9"/>
    <w:rsid w:val="0025407F"/>
    <w:rsid w:val="002617BA"/>
    <w:rsid w:val="0026371F"/>
    <w:rsid w:val="00267484"/>
    <w:rsid w:val="00274BBB"/>
    <w:rsid w:val="0028413D"/>
    <w:rsid w:val="00287066"/>
    <w:rsid w:val="00290EB6"/>
    <w:rsid w:val="002A2C13"/>
    <w:rsid w:val="002C436A"/>
    <w:rsid w:val="002D415C"/>
    <w:rsid w:val="002D7B11"/>
    <w:rsid w:val="002E066A"/>
    <w:rsid w:val="00306971"/>
    <w:rsid w:val="00306EC7"/>
    <w:rsid w:val="0031078D"/>
    <w:rsid w:val="0031148C"/>
    <w:rsid w:val="0033325C"/>
    <w:rsid w:val="00333794"/>
    <w:rsid w:val="00333B4F"/>
    <w:rsid w:val="00340651"/>
    <w:rsid w:val="00340ACB"/>
    <w:rsid w:val="00343307"/>
    <w:rsid w:val="00345A59"/>
    <w:rsid w:val="00345C2E"/>
    <w:rsid w:val="00355D18"/>
    <w:rsid w:val="00360634"/>
    <w:rsid w:val="00361803"/>
    <w:rsid w:val="00366A3C"/>
    <w:rsid w:val="0037237A"/>
    <w:rsid w:val="00385303"/>
    <w:rsid w:val="003924EF"/>
    <w:rsid w:val="003A7CE2"/>
    <w:rsid w:val="003B04AC"/>
    <w:rsid w:val="003B22C8"/>
    <w:rsid w:val="003B5217"/>
    <w:rsid w:val="003B7862"/>
    <w:rsid w:val="003C0159"/>
    <w:rsid w:val="003C1939"/>
    <w:rsid w:val="003C296F"/>
    <w:rsid w:val="003C7ED9"/>
    <w:rsid w:val="003D743E"/>
    <w:rsid w:val="003E611A"/>
    <w:rsid w:val="003F10B0"/>
    <w:rsid w:val="00414B9C"/>
    <w:rsid w:val="004210B5"/>
    <w:rsid w:val="00421CBD"/>
    <w:rsid w:val="00424EF4"/>
    <w:rsid w:val="00430B84"/>
    <w:rsid w:val="004329F9"/>
    <w:rsid w:val="0044746A"/>
    <w:rsid w:val="0045251C"/>
    <w:rsid w:val="00462350"/>
    <w:rsid w:val="004637A2"/>
    <w:rsid w:val="0046624F"/>
    <w:rsid w:val="00474A68"/>
    <w:rsid w:val="00482240"/>
    <w:rsid w:val="00482999"/>
    <w:rsid w:val="00494AC5"/>
    <w:rsid w:val="004965D3"/>
    <w:rsid w:val="0049690B"/>
    <w:rsid w:val="004B68E6"/>
    <w:rsid w:val="004C2961"/>
    <w:rsid w:val="004D20D5"/>
    <w:rsid w:val="004D321C"/>
    <w:rsid w:val="004E4DF0"/>
    <w:rsid w:val="004E562B"/>
    <w:rsid w:val="004F3FCB"/>
    <w:rsid w:val="004F5568"/>
    <w:rsid w:val="004F6BF5"/>
    <w:rsid w:val="004F6CCA"/>
    <w:rsid w:val="00501D2F"/>
    <w:rsid w:val="00511566"/>
    <w:rsid w:val="005129D9"/>
    <w:rsid w:val="0051484A"/>
    <w:rsid w:val="00520D27"/>
    <w:rsid w:val="005225F0"/>
    <w:rsid w:val="0052326C"/>
    <w:rsid w:val="00527613"/>
    <w:rsid w:val="00532C1D"/>
    <w:rsid w:val="00544364"/>
    <w:rsid w:val="0054726C"/>
    <w:rsid w:val="00550FEB"/>
    <w:rsid w:val="00554896"/>
    <w:rsid w:val="00557D1F"/>
    <w:rsid w:val="005826CA"/>
    <w:rsid w:val="005910C9"/>
    <w:rsid w:val="00592071"/>
    <w:rsid w:val="005B40C4"/>
    <w:rsid w:val="005B6AF0"/>
    <w:rsid w:val="005B71F9"/>
    <w:rsid w:val="005B7F9C"/>
    <w:rsid w:val="005C0ABC"/>
    <w:rsid w:val="005C0CD4"/>
    <w:rsid w:val="005D41B3"/>
    <w:rsid w:val="005D47D1"/>
    <w:rsid w:val="005E7EAB"/>
    <w:rsid w:val="005F2ED1"/>
    <w:rsid w:val="00603B38"/>
    <w:rsid w:val="00603C28"/>
    <w:rsid w:val="00607D0C"/>
    <w:rsid w:val="006127AC"/>
    <w:rsid w:val="00617A68"/>
    <w:rsid w:val="00646311"/>
    <w:rsid w:val="00652A45"/>
    <w:rsid w:val="0065518B"/>
    <w:rsid w:val="0066183C"/>
    <w:rsid w:val="00664945"/>
    <w:rsid w:val="006776F9"/>
    <w:rsid w:val="0068503D"/>
    <w:rsid w:val="0069207B"/>
    <w:rsid w:val="0069375B"/>
    <w:rsid w:val="006941F0"/>
    <w:rsid w:val="006A6C65"/>
    <w:rsid w:val="006B2138"/>
    <w:rsid w:val="006B66CD"/>
    <w:rsid w:val="006D26B0"/>
    <w:rsid w:val="006D5AAD"/>
    <w:rsid w:val="006E4A09"/>
    <w:rsid w:val="006E51F5"/>
    <w:rsid w:val="006E546A"/>
    <w:rsid w:val="006E5629"/>
    <w:rsid w:val="006E6C17"/>
    <w:rsid w:val="006F37DB"/>
    <w:rsid w:val="006F3A3D"/>
    <w:rsid w:val="00702EA5"/>
    <w:rsid w:val="0071485B"/>
    <w:rsid w:val="0072476F"/>
    <w:rsid w:val="00737661"/>
    <w:rsid w:val="00737DC4"/>
    <w:rsid w:val="007412DC"/>
    <w:rsid w:val="0074495F"/>
    <w:rsid w:val="00747EF5"/>
    <w:rsid w:val="00752389"/>
    <w:rsid w:val="00753C2D"/>
    <w:rsid w:val="0075451F"/>
    <w:rsid w:val="007705C1"/>
    <w:rsid w:val="00773974"/>
    <w:rsid w:val="00787B29"/>
    <w:rsid w:val="00792D4B"/>
    <w:rsid w:val="00794CEC"/>
    <w:rsid w:val="00797102"/>
    <w:rsid w:val="007B49A8"/>
    <w:rsid w:val="007C603E"/>
    <w:rsid w:val="007D68D9"/>
    <w:rsid w:val="007E0ED3"/>
    <w:rsid w:val="007E2A21"/>
    <w:rsid w:val="007E774C"/>
    <w:rsid w:val="007F3FE8"/>
    <w:rsid w:val="007F6469"/>
    <w:rsid w:val="0080363E"/>
    <w:rsid w:val="00815AA7"/>
    <w:rsid w:val="00817CC0"/>
    <w:rsid w:val="00822F4C"/>
    <w:rsid w:val="00823C71"/>
    <w:rsid w:val="00834CB7"/>
    <w:rsid w:val="00842C32"/>
    <w:rsid w:val="008524C6"/>
    <w:rsid w:val="008669A4"/>
    <w:rsid w:val="00871F8D"/>
    <w:rsid w:val="00880999"/>
    <w:rsid w:val="0088573D"/>
    <w:rsid w:val="008942CC"/>
    <w:rsid w:val="008A6598"/>
    <w:rsid w:val="008F1973"/>
    <w:rsid w:val="008F3FD6"/>
    <w:rsid w:val="008F55CD"/>
    <w:rsid w:val="009015E4"/>
    <w:rsid w:val="009067DB"/>
    <w:rsid w:val="00913130"/>
    <w:rsid w:val="00914813"/>
    <w:rsid w:val="00916DDE"/>
    <w:rsid w:val="009208D0"/>
    <w:rsid w:val="00932A93"/>
    <w:rsid w:val="009543CB"/>
    <w:rsid w:val="0095633A"/>
    <w:rsid w:val="0096384F"/>
    <w:rsid w:val="00976986"/>
    <w:rsid w:val="00990069"/>
    <w:rsid w:val="00990EBD"/>
    <w:rsid w:val="00995AF8"/>
    <w:rsid w:val="0099623E"/>
    <w:rsid w:val="009A5DBA"/>
    <w:rsid w:val="009A6E38"/>
    <w:rsid w:val="009B5D90"/>
    <w:rsid w:val="009D231A"/>
    <w:rsid w:val="009D3C2C"/>
    <w:rsid w:val="009D5E4A"/>
    <w:rsid w:val="00A01EB0"/>
    <w:rsid w:val="00A050A5"/>
    <w:rsid w:val="00A148E7"/>
    <w:rsid w:val="00A27548"/>
    <w:rsid w:val="00A34F4B"/>
    <w:rsid w:val="00A4090D"/>
    <w:rsid w:val="00A42CBB"/>
    <w:rsid w:val="00A43CFE"/>
    <w:rsid w:val="00A52903"/>
    <w:rsid w:val="00A72AE9"/>
    <w:rsid w:val="00A93E7B"/>
    <w:rsid w:val="00A95AD3"/>
    <w:rsid w:val="00AA11D1"/>
    <w:rsid w:val="00AA1C6E"/>
    <w:rsid w:val="00AA4E67"/>
    <w:rsid w:val="00AC536B"/>
    <w:rsid w:val="00AC5DA6"/>
    <w:rsid w:val="00AE2D76"/>
    <w:rsid w:val="00AF0B8D"/>
    <w:rsid w:val="00AF6923"/>
    <w:rsid w:val="00B00FFA"/>
    <w:rsid w:val="00B01B78"/>
    <w:rsid w:val="00B11179"/>
    <w:rsid w:val="00B15F98"/>
    <w:rsid w:val="00B32FA1"/>
    <w:rsid w:val="00B349DE"/>
    <w:rsid w:val="00B52944"/>
    <w:rsid w:val="00B566D2"/>
    <w:rsid w:val="00B7041C"/>
    <w:rsid w:val="00B85D89"/>
    <w:rsid w:val="00B90B70"/>
    <w:rsid w:val="00BA4CA6"/>
    <w:rsid w:val="00BB231F"/>
    <w:rsid w:val="00BC2AD2"/>
    <w:rsid w:val="00BC6645"/>
    <w:rsid w:val="00BE276B"/>
    <w:rsid w:val="00BE39BC"/>
    <w:rsid w:val="00BF4079"/>
    <w:rsid w:val="00BF5266"/>
    <w:rsid w:val="00C16315"/>
    <w:rsid w:val="00C242CE"/>
    <w:rsid w:val="00C330E9"/>
    <w:rsid w:val="00C359F3"/>
    <w:rsid w:val="00C40344"/>
    <w:rsid w:val="00C47211"/>
    <w:rsid w:val="00C55FB4"/>
    <w:rsid w:val="00C724B9"/>
    <w:rsid w:val="00C91CAB"/>
    <w:rsid w:val="00CC4C37"/>
    <w:rsid w:val="00CC5BEA"/>
    <w:rsid w:val="00CD2A6F"/>
    <w:rsid w:val="00CD2D9A"/>
    <w:rsid w:val="00CE68EF"/>
    <w:rsid w:val="00CF40AB"/>
    <w:rsid w:val="00CF6695"/>
    <w:rsid w:val="00D10E6E"/>
    <w:rsid w:val="00D32A8A"/>
    <w:rsid w:val="00D343C9"/>
    <w:rsid w:val="00D503FF"/>
    <w:rsid w:val="00D53B96"/>
    <w:rsid w:val="00D54FF7"/>
    <w:rsid w:val="00D64676"/>
    <w:rsid w:val="00D65E80"/>
    <w:rsid w:val="00D71182"/>
    <w:rsid w:val="00D760C9"/>
    <w:rsid w:val="00D8185C"/>
    <w:rsid w:val="00D83706"/>
    <w:rsid w:val="00D846AC"/>
    <w:rsid w:val="00D84A4D"/>
    <w:rsid w:val="00D86C55"/>
    <w:rsid w:val="00D906D1"/>
    <w:rsid w:val="00D91B36"/>
    <w:rsid w:val="00D967F5"/>
    <w:rsid w:val="00DA5692"/>
    <w:rsid w:val="00DD57B9"/>
    <w:rsid w:val="00DE1078"/>
    <w:rsid w:val="00DE2890"/>
    <w:rsid w:val="00DE3C54"/>
    <w:rsid w:val="00E01A02"/>
    <w:rsid w:val="00E0620D"/>
    <w:rsid w:val="00E06386"/>
    <w:rsid w:val="00E06C04"/>
    <w:rsid w:val="00E10689"/>
    <w:rsid w:val="00E13130"/>
    <w:rsid w:val="00E2550F"/>
    <w:rsid w:val="00E25945"/>
    <w:rsid w:val="00E26E1F"/>
    <w:rsid w:val="00E3080A"/>
    <w:rsid w:val="00E33BF7"/>
    <w:rsid w:val="00E34E72"/>
    <w:rsid w:val="00E36E80"/>
    <w:rsid w:val="00E41FB2"/>
    <w:rsid w:val="00E53253"/>
    <w:rsid w:val="00E65DF0"/>
    <w:rsid w:val="00E72EDE"/>
    <w:rsid w:val="00E91A8E"/>
    <w:rsid w:val="00E9414E"/>
    <w:rsid w:val="00E96013"/>
    <w:rsid w:val="00E966C4"/>
    <w:rsid w:val="00EA0F6B"/>
    <w:rsid w:val="00EB0354"/>
    <w:rsid w:val="00EB08B3"/>
    <w:rsid w:val="00EB4271"/>
    <w:rsid w:val="00EB4FEB"/>
    <w:rsid w:val="00ED165D"/>
    <w:rsid w:val="00ED4570"/>
    <w:rsid w:val="00EE5952"/>
    <w:rsid w:val="00EF3747"/>
    <w:rsid w:val="00EF625D"/>
    <w:rsid w:val="00F003B2"/>
    <w:rsid w:val="00F01154"/>
    <w:rsid w:val="00F04DF9"/>
    <w:rsid w:val="00F06926"/>
    <w:rsid w:val="00F12DA3"/>
    <w:rsid w:val="00F13E82"/>
    <w:rsid w:val="00F14AC2"/>
    <w:rsid w:val="00F1603A"/>
    <w:rsid w:val="00F241C5"/>
    <w:rsid w:val="00F43E28"/>
    <w:rsid w:val="00F538D4"/>
    <w:rsid w:val="00F605A1"/>
    <w:rsid w:val="00F60632"/>
    <w:rsid w:val="00F85CC7"/>
    <w:rsid w:val="00F91EF6"/>
    <w:rsid w:val="00FA14E6"/>
    <w:rsid w:val="00FA6101"/>
    <w:rsid w:val="00FA6F60"/>
    <w:rsid w:val="00FB0217"/>
    <w:rsid w:val="00FB5F43"/>
    <w:rsid w:val="00FC0958"/>
    <w:rsid w:val="00FC249B"/>
    <w:rsid w:val="00FD08F2"/>
    <w:rsid w:val="00FD2647"/>
    <w:rsid w:val="00FE19AD"/>
    <w:rsid w:val="00FF2F9D"/>
    <w:rsid w:val="00FF3F1E"/>
    <w:rsid w:val="00FF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7A8598-42C6-40DA-A0C3-FF3BA462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44961"/>
    <w:pPr>
      <w:spacing w:after="120" w:line="240" w:lineRule="auto"/>
      <w:jc w:val="both"/>
    </w:pPr>
    <w:rPr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127AC"/>
    <w:pPr>
      <w:keepNext/>
      <w:numPr>
        <w:numId w:val="1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03FF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bCs/>
      <w:i/>
      <w:iCs/>
      <w:sz w:val="26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503FF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D503FF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1A69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1A69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1A69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1A69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1A6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99"/>
    <w:rsid w:val="00D967F5"/>
    <w:pPr>
      <w:spacing w:after="0"/>
      <w:contextualSpacing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lcmChar">
    <w:name w:val="Alcím Char"/>
    <w:basedOn w:val="Bekezdsalapbettpusa"/>
    <w:link w:val="Alcm"/>
    <w:uiPriority w:val="99"/>
    <w:rsid w:val="00D967F5"/>
    <w:rPr>
      <w:rFonts w:asciiTheme="majorHAnsi" w:eastAsiaTheme="majorEastAsia" w:hAnsiTheme="majorHAnsi" w:cstheme="majorBidi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127AC"/>
    <w:rPr>
      <w:rFonts w:asciiTheme="majorHAnsi" w:eastAsiaTheme="majorEastAsia" w:hAnsiTheme="majorHAnsi" w:cstheme="majorBidi"/>
      <w:b/>
      <w:bCs/>
      <w:kern w:val="32"/>
      <w:sz w:val="28"/>
      <w:szCs w:val="3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D503FF"/>
    <w:rPr>
      <w:rFonts w:asciiTheme="majorHAnsi" w:eastAsiaTheme="majorEastAsia" w:hAnsiTheme="majorHAnsi" w:cstheme="majorBidi"/>
      <w:b/>
      <w:bCs/>
      <w:i/>
      <w:iCs/>
      <w:sz w:val="26"/>
      <w:szCs w:val="28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503FF"/>
    <w:rPr>
      <w:rFonts w:asciiTheme="majorHAnsi" w:eastAsiaTheme="majorEastAsia" w:hAnsiTheme="majorHAnsi" w:cstheme="majorBidi"/>
      <w:b/>
      <w:bCs/>
      <w:sz w:val="24"/>
      <w:szCs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D503FF"/>
    <w:rPr>
      <w:rFonts w:cstheme="majorBidi"/>
      <w:b/>
      <w:bCs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1A69"/>
    <w:rPr>
      <w:rFonts w:cstheme="majorBidi"/>
      <w:b/>
      <w:bCs/>
      <w:i/>
      <w:iCs/>
      <w:sz w:val="26"/>
      <w:szCs w:val="26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1A69"/>
    <w:rPr>
      <w:rFonts w:cstheme="majorBidi"/>
      <w:b/>
      <w:bCs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1A69"/>
    <w:rPr>
      <w:rFonts w:cstheme="majorBidi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1A69"/>
    <w:rPr>
      <w:rFonts w:cstheme="majorBidi"/>
      <w:i/>
      <w:iCs/>
      <w:sz w:val="24"/>
      <w:szCs w:val="24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1A69"/>
    <w:rPr>
      <w:rFonts w:asciiTheme="majorHAnsi" w:eastAsiaTheme="majorEastAsia" w:hAnsiTheme="majorHAnsi" w:cstheme="majorBidi"/>
      <w:lang w:val="hu-HU"/>
    </w:rPr>
  </w:style>
  <w:style w:type="paragraph" w:styleId="Cm">
    <w:name w:val="Title"/>
    <w:basedOn w:val="Norml"/>
    <w:next w:val="Norml"/>
    <w:link w:val="CmChar"/>
    <w:uiPriority w:val="10"/>
    <w:unhideWhenUsed/>
    <w:qFormat/>
    <w:rsid w:val="00D967F5"/>
    <w:pPr>
      <w:spacing w:before="400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967F5"/>
    <w:rPr>
      <w:rFonts w:asciiTheme="majorHAnsi" w:eastAsiaTheme="majorEastAsia" w:hAnsiTheme="majorHAnsi" w:cstheme="majorBidi"/>
      <w:b/>
      <w:bCs/>
      <w:kern w:val="28"/>
      <w:sz w:val="32"/>
      <w:szCs w:val="32"/>
      <w:lang w:val="hu-HU"/>
    </w:rPr>
  </w:style>
  <w:style w:type="character" w:styleId="Kiemels2">
    <w:name w:val="Strong"/>
    <w:basedOn w:val="Bekezdsalapbettpusa"/>
    <w:uiPriority w:val="22"/>
    <w:semiHidden/>
    <w:unhideWhenUsed/>
    <w:rsid w:val="00051A69"/>
    <w:rPr>
      <w:b/>
      <w:bCs/>
    </w:rPr>
  </w:style>
  <w:style w:type="character" w:styleId="Kiemels">
    <w:name w:val="Emphasis"/>
    <w:basedOn w:val="Bekezdsalapbettpusa"/>
    <w:uiPriority w:val="20"/>
    <w:qFormat/>
    <w:rsid w:val="00155AF0"/>
    <w:rPr>
      <w:rFonts w:asciiTheme="minorHAnsi" w:hAnsiTheme="minorHAnsi"/>
      <w:b/>
      <w:iCs/>
    </w:rPr>
  </w:style>
  <w:style w:type="paragraph" w:styleId="Nincstrkz">
    <w:name w:val="No Spacing"/>
    <w:basedOn w:val="Norml"/>
    <w:uiPriority w:val="1"/>
    <w:semiHidden/>
    <w:unhideWhenUsed/>
    <w:rsid w:val="00051A69"/>
    <w:rPr>
      <w:szCs w:val="32"/>
    </w:rPr>
  </w:style>
  <w:style w:type="paragraph" w:styleId="Listaszerbekezds">
    <w:name w:val="List Paragraph"/>
    <w:basedOn w:val="Norml"/>
    <w:uiPriority w:val="34"/>
    <w:unhideWhenUsed/>
    <w:qFormat/>
    <w:rsid w:val="006127AC"/>
    <w:pPr>
      <w:numPr>
        <w:numId w:val="2"/>
      </w:numPr>
      <w:contextualSpacing/>
    </w:p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051A69"/>
    <w:rPr>
      <w:i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6127AC"/>
    <w:rPr>
      <w:i/>
      <w:szCs w:val="24"/>
      <w:lang w:val="hu-HU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051A69"/>
    <w:pPr>
      <w:ind w:left="720" w:right="720"/>
    </w:pPr>
    <w:rPr>
      <w:b/>
      <w:i/>
      <w:szCs w:val="22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6127AC"/>
    <w:rPr>
      <w:b/>
      <w:i/>
      <w:lang w:val="hu-HU"/>
    </w:rPr>
  </w:style>
  <w:style w:type="character" w:styleId="Finomkiemels">
    <w:name w:val="Subtle Emphasis"/>
    <w:uiPriority w:val="19"/>
    <w:qFormat/>
    <w:rsid w:val="00155AF0"/>
    <w:rPr>
      <w:i/>
      <w:color w:val="auto"/>
    </w:rPr>
  </w:style>
  <w:style w:type="character" w:styleId="Erskiemels">
    <w:name w:val="Intense Emphasis"/>
    <w:basedOn w:val="Bekezdsalapbettpusa"/>
    <w:uiPriority w:val="21"/>
    <w:semiHidden/>
    <w:unhideWhenUsed/>
    <w:rsid w:val="00051A69"/>
    <w:rPr>
      <w:b/>
      <w:i/>
      <w:sz w:val="24"/>
      <w:szCs w:val="24"/>
      <w:u w:val="single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051A69"/>
    <w:rPr>
      <w:sz w:val="24"/>
      <w:szCs w:val="24"/>
      <w:u w:val="single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051A69"/>
    <w:rPr>
      <w:b/>
      <w:sz w:val="24"/>
      <w:u w:val="single"/>
    </w:rPr>
  </w:style>
  <w:style w:type="character" w:styleId="Knyvcme">
    <w:name w:val="Book Title"/>
    <w:basedOn w:val="Bekezdsalapbettpusa"/>
    <w:uiPriority w:val="33"/>
    <w:semiHidden/>
    <w:unhideWhenUsed/>
    <w:qFormat/>
    <w:rsid w:val="00051A69"/>
    <w:rPr>
      <w:rFonts w:asciiTheme="majorHAnsi" w:eastAsiaTheme="majorEastAsia" w:hAnsiTheme="majorHAnsi"/>
      <w:b/>
      <w:i/>
      <w:sz w:val="24"/>
      <w:szCs w:val="24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51A69"/>
    <w:pPr>
      <w:outlineLvl w:val="9"/>
    </w:pPr>
  </w:style>
  <w:style w:type="paragraph" w:styleId="Dokumentumtrkp">
    <w:name w:val="Document Map"/>
    <w:basedOn w:val="Norml"/>
    <w:link w:val="DokumentumtrkpChar"/>
    <w:uiPriority w:val="99"/>
    <w:semiHidden/>
    <w:unhideWhenUsed/>
    <w:rsid w:val="00051A69"/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051A69"/>
    <w:rPr>
      <w:rFonts w:ascii="Tahoma" w:hAnsi="Tahoma" w:cs="Tahoma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F6923"/>
    <w:pPr>
      <w:spacing w:after="0"/>
    </w:pPr>
    <w:rPr>
      <w:rFonts w:ascii="Tahoma" w:hAnsi="Tahoma" w:cs="Tahoma"/>
      <w:sz w:val="16"/>
      <w:szCs w:val="16"/>
    </w:rPr>
  </w:style>
  <w:style w:type="paragraph" w:styleId="Felsorols">
    <w:name w:val="List Bullet"/>
    <w:basedOn w:val="Norml"/>
    <w:uiPriority w:val="29"/>
    <w:semiHidden/>
    <w:unhideWhenUsed/>
    <w:rsid w:val="00D83706"/>
    <w:pPr>
      <w:numPr>
        <w:numId w:val="3"/>
      </w:numPr>
      <w:contextualSpacing/>
    </w:p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F6923"/>
    <w:rPr>
      <w:rFonts w:ascii="Tahoma" w:hAnsi="Tahoma" w:cs="Tahoma"/>
      <w:sz w:val="16"/>
      <w:szCs w:val="16"/>
      <w:lang w:val="hu-HU"/>
    </w:rPr>
  </w:style>
  <w:style w:type="paragraph" w:customStyle="1" w:styleId="Kp">
    <w:name w:val="Kép"/>
    <w:basedOn w:val="Norml"/>
    <w:next w:val="Kpalrs"/>
    <w:uiPriority w:val="35"/>
    <w:qFormat/>
    <w:rsid w:val="00AF6923"/>
    <w:pPr>
      <w:keepNext/>
      <w:spacing w:before="240" w:after="180"/>
      <w:jc w:val="center"/>
    </w:pPr>
    <w:rPr>
      <w:noProof/>
      <w:lang w:eastAsia="hu-HU" w:bidi="ar-SA"/>
    </w:rPr>
  </w:style>
  <w:style w:type="paragraph" w:customStyle="1" w:styleId="Nemszmozottcmsor">
    <w:name w:val="Nem számozott címsor"/>
    <w:basedOn w:val="Cmsor1"/>
    <w:next w:val="Norml"/>
    <w:uiPriority w:val="9"/>
    <w:qFormat/>
    <w:rsid w:val="00F60632"/>
    <w:pPr>
      <w:numPr>
        <w:numId w:val="0"/>
      </w:numPr>
      <w:ind w:left="431" w:hanging="431"/>
    </w:pPr>
  </w:style>
  <w:style w:type="paragraph" w:styleId="Kpalrs">
    <w:name w:val="caption"/>
    <w:basedOn w:val="Norml"/>
    <w:next w:val="Norml"/>
    <w:uiPriority w:val="35"/>
    <w:unhideWhenUsed/>
    <w:rsid w:val="00AF6923"/>
    <w:pPr>
      <w:spacing w:after="240"/>
      <w:jc w:val="center"/>
    </w:pPr>
    <w:rPr>
      <w:b/>
      <w:bCs/>
      <w:sz w:val="18"/>
      <w:szCs w:val="18"/>
    </w:rPr>
  </w:style>
  <w:style w:type="paragraph" w:customStyle="1" w:styleId="Hivatkozs">
    <w:name w:val="Hivatkozás"/>
    <w:basedOn w:val="Listaszerbekezds"/>
    <w:uiPriority w:val="39"/>
    <w:qFormat/>
    <w:rsid w:val="008F1973"/>
    <w:pPr>
      <w:numPr>
        <w:numId w:val="13"/>
      </w:numPr>
      <w:contextualSpacing w:val="0"/>
    </w:pPr>
    <w:rPr>
      <w:sz w:val="20"/>
    </w:rPr>
  </w:style>
  <w:style w:type="paragraph" w:customStyle="1" w:styleId="Kd">
    <w:name w:val="Kód"/>
    <w:basedOn w:val="Norml"/>
    <w:uiPriority w:val="21"/>
    <w:qFormat/>
    <w:rsid w:val="00834CB7"/>
    <w:pPr>
      <w:spacing w:before="240" w:after="240"/>
      <w:contextualSpacing/>
      <w:jc w:val="left"/>
    </w:pPr>
    <w:rPr>
      <w:rFonts w:ascii="Consolas" w:hAnsi="Consolas" w:cs="Consolas"/>
      <w:sz w:val="20"/>
      <w:szCs w:val="20"/>
    </w:rPr>
  </w:style>
  <w:style w:type="table" w:styleId="Rcsostblzat">
    <w:name w:val="Table Grid"/>
    <w:basedOn w:val="Normltblzat"/>
    <w:uiPriority w:val="59"/>
    <w:rsid w:val="00A43C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blzatszveg">
    <w:name w:val="Táblázat szöveg"/>
    <w:basedOn w:val="Norml"/>
    <w:uiPriority w:val="37"/>
    <w:qFormat/>
    <w:rsid w:val="000202FD"/>
    <w:pPr>
      <w:spacing w:after="0"/>
      <w:jc w:val="left"/>
    </w:pPr>
    <w:rPr>
      <w:sz w:val="20"/>
      <w:szCs w:val="22"/>
    </w:rPr>
  </w:style>
  <w:style w:type="table" w:customStyle="1" w:styleId="MIT-Tablazat">
    <w:name w:val="MIT-Tablazat"/>
    <w:basedOn w:val="Normltblzat"/>
    <w:uiPriority w:val="99"/>
    <w:qFormat/>
    <w:rsid w:val="00A52903"/>
    <w:pPr>
      <w:spacing w:after="0" w:line="240" w:lineRule="auto"/>
    </w:pPr>
    <w:tblPr>
      <w:tblInd w:w="0" w:type="dxa"/>
      <w:tblBorders>
        <w:bottom w:val="single" w:sz="8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rPr>
        <w:b/>
      </w:rPr>
      <w:tblPr/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Tblzatfelirat">
    <w:name w:val="Táblázat felirat"/>
    <w:basedOn w:val="Kpalrs"/>
    <w:uiPriority w:val="37"/>
    <w:qFormat/>
    <w:rsid w:val="001F03A4"/>
    <w:pPr>
      <w:keepNext/>
      <w:spacing w:before="240" w:after="120"/>
    </w:pPr>
  </w:style>
  <w:style w:type="paragraph" w:styleId="lfej">
    <w:name w:val="header"/>
    <w:basedOn w:val="Norml"/>
    <w:link w:val="lfejChar"/>
    <w:uiPriority w:val="99"/>
    <w:unhideWhenUsed/>
    <w:rsid w:val="005B40C4"/>
    <w:pPr>
      <w:pBdr>
        <w:bottom w:val="single" w:sz="8" w:space="3" w:color="auto"/>
      </w:pBdr>
      <w:tabs>
        <w:tab w:val="center" w:pos="4536"/>
        <w:tab w:val="right" w:pos="9072"/>
      </w:tabs>
      <w:spacing w:after="0"/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5B40C4"/>
    <w:rPr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0031078D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078D"/>
    <w:rPr>
      <w:szCs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9D3C2C"/>
    <w:rPr>
      <w:color w:val="0000FF" w:themeColor="hyperlink"/>
      <w:u w:val="single"/>
    </w:rPr>
  </w:style>
  <w:style w:type="paragraph" w:customStyle="1" w:styleId="CmlapTrkz">
    <w:name w:val="CímlapTérköz"/>
    <w:basedOn w:val="Norml"/>
    <w:uiPriority w:val="99"/>
    <w:rsid w:val="00D967F5"/>
    <w:pPr>
      <w:spacing w:after="4000"/>
    </w:pPr>
  </w:style>
  <w:style w:type="character" w:styleId="HTML-kd">
    <w:name w:val="HTML Code"/>
    <w:basedOn w:val="Bekezdsalapbettpusa"/>
    <w:uiPriority w:val="99"/>
    <w:semiHidden/>
    <w:unhideWhenUsed/>
    <w:rsid w:val="002617BA"/>
    <w:rPr>
      <w:rFonts w:ascii="Courier New" w:eastAsia="Times New Roman" w:hAnsi="Courier New" w:cs="Courier New" w:hint="default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45C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ja-JP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45C2E"/>
    <w:rPr>
      <w:rFonts w:ascii="Courier New" w:eastAsia="Times New Roman" w:hAnsi="Courier New" w:cs="Courier New"/>
      <w:sz w:val="20"/>
      <w:szCs w:val="20"/>
      <w:lang w:val="hu-HU" w:eastAsia="ja-JP" w:bidi="ar-SA"/>
    </w:rPr>
  </w:style>
  <w:style w:type="character" w:styleId="Mrltotthiperhivatkozs">
    <w:name w:val="FollowedHyperlink"/>
    <w:basedOn w:val="Bekezdsalapbettpusa"/>
    <w:uiPriority w:val="99"/>
    <w:semiHidden/>
    <w:unhideWhenUsed/>
    <w:rsid w:val="003B22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hyperlink" Target="http://www.rs-online.com/designspark/electronics/eng/blog/building-distributed-node-red-applications-with-mqtt" TargetMode="External"/><Relationship Id="rId34" Type="http://schemas.openxmlformats.org/officeDocument/2006/relationships/hyperlink" Target="https://www.npmjs.com/package/pathfind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statecharts.org/documentation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://nodered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://www.rs-online.com/designspark/electronics/eng/blog/building-distributed-node-red-applications-with-mqtt" TargetMode="External"/><Relationship Id="rId8" Type="http://schemas.openxmlformats.org/officeDocument/2006/relationships/hyperlink" Target="http://nodered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1AA7F-7152-41B1-A601-3FCA91580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ftsrg-hazi-feladat-sablon</Template>
  <TotalTime>253</TotalTime>
  <Pages>25</Pages>
  <Words>4255</Words>
  <Characters>29362</Characters>
  <Application>Microsoft Office Word</Application>
  <DocSecurity>0</DocSecurity>
  <Lines>244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BME MIT</Company>
  <LinksUpToDate>false</LinksUpToDate>
  <CharactersWithSpaces>33550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Vazul</dc:creator>
  <cp:lastModifiedBy>Tóth Krisztián</cp:lastModifiedBy>
  <cp:revision>299</cp:revision>
  <cp:lastPrinted>2010-02-05T10:28:00Z</cp:lastPrinted>
  <dcterms:created xsi:type="dcterms:W3CDTF">2015-12-10T17:46:00Z</dcterms:created>
  <dcterms:modified xsi:type="dcterms:W3CDTF">2015-12-10T23:07:00Z</dcterms:modified>
</cp:coreProperties>
</file>